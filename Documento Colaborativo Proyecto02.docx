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EC6FEE3" w14:textId="54EB57C8" w:rsidR="00D077E9" w:rsidRDefault="00C35747" w:rsidP="00082482">
      <w:pPr>
        <w:tabs>
          <w:tab w:val="right" w:pos="10034"/>
        </w:tabs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300C5AD9" wp14:editId="687F6BF3">
            <wp:simplePos x="0" y="0"/>
            <wp:positionH relativeFrom="column">
              <wp:posOffset>-840166</wp:posOffset>
            </wp:positionH>
            <wp:positionV relativeFrom="page">
              <wp:posOffset>-437536</wp:posOffset>
            </wp:positionV>
            <wp:extent cx="8510270" cy="9507793"/>
            <wp:effectExtent l="152400" t="152400" r="367030" b="3606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2424" cy="9510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482">
        <w:rPr>
          <w:noProof/>
        </w:rPr>
        <w:tab/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10"/>
      </w:tblGrid>
      <w:tr w:rsidR="00D077E9" w14:paraId="5AFED30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32D3563" w14:textId="77733B91" w:rsidR="00D077E9" w:rsidRDefault="00D077E9" w:rsidP="00AB02A7">
            <w:pPr>
              <w:rPr>
                <w:noProof/>
              </w:rPr>
            </w:pPr>
          </w:p>
          <w:p w14:paraId="5865F898" w14:textId="058E8D51" w:rsidR="00D077E9" w:rsidRDefault="00D077E9" w:rsidP="00AB02A7">
            <w:pPr>
              <w:rPr>
                <w:noProof/>
              </w:rPr>
            </w:pPr>
          </w:p>
        </w:tc>
      </w:tr>
      <w:tr w:rsidR="00D077E9" w14:paraId="2D1674B6" w14:textId="77777777" w:rsidTr="00A876D1">
        <w:trPr>
          <w:trHeight w:val="759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CF3B93E" w14:textId="2B2427EB" w:rsidR="00D077E9" w:rsidRDefault="00A876D1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40F41A20" wp14:editId="4B95A845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1726565</wp:posOffset>
                      </wp:positionV>
                      <wp:extent cx="1390650" cy="0"/>
                      <wp:effectExtent l="0" t="19050" r="19050" b="19050"/>
                      <wp:wrapTight wrapText="bothSides">
                        <wp:wrapPolygon edited="0">
                          <wp:start x="0" y="-1"/>
                          <wp:lineTo x="0" y="-1"/>
                          <wp:lineTo x="21600" y="-1"/>
                          <wp:lineTo x="21600" y="-1"/>
                          <wp:lineTo x="0" y="-1"/>
                        </wp:wrapPolygon>
                      </wp:wrapTight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F45ECE" id="Conector recto 5" o:spid="_x0000_s1026" alt="divisor de texto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pt,135.95pt" to="120.5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" strokecolor="#082a75 [3215]" strokeweight="3pt">
                      <w10:wrap type="tight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33C8F305" wp14:editId="42E2A28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689350" cy="1765300"/>
                      <wp:effectExtent l="0" t="0" r="0" b="6350"/>
                      <wp:wrapTight wrapText="bothSides">
                        <wp:wrapPolygon edited="0">
                          <wp:start x="335" y="0"/>
                          <wp:lineTo x="335" y="21445"/>
                          <wp:lineTo x="21191" y="21445"/>
                          <wp:lineTo x="21191" y="0"/>
                          <wp:lineTo x="335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89350" cy="176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CC16A7" w14:textId="77777777" w:rsidR="00082482" w:rsidRDefault="001B0EC7" w:rsidP="00082482">
                                  <w:pPr>
                                    <w:pStyle w:val="Ttulo"/>
                                  </w:pPr>
                                  <w:r w:rsidRPr="001B0EC7">
                                    <w:rPr>
                                      <w:sz w:val="60"/>
                                      <w:szCs w:val="60"/>
                                      <w:lang w:bidi="es-ES"/>
                                    </w:rPr>
                                    <w:t>DOCUMENTACIÓN COLABORAT</w:t>
                                  </w:r>
                                  <w:r>
                                    <w:rPr>
                                      <w:sz w:val="60"/>
                                      <w:szCs w:val="60"/>
                                      <w:lang w:bidi="es-ES"/>
                                    </w:rPr>
                                    <w:t>IVA</w:t>
                                  </w:r>
                                </w:p>
                                <w:p w14:paraId="76701142" w14:textId="1C422D2F" w:rsidR="00D077E9" w:rsidRPr="00D86945" w:rsidRDefault="001B0EC7" w:rsidP="00082482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Grupo02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C8F3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0;width:290.5pt;height:139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" filled="f" stroked="f" strokeweight=".5pt">
                      <v:textbox>
                        <w:txbxContent>
                          <w:p w14:paraId="31CC16A7" w14:textId="77777777" w:rsidR="00082482" w:rsidRDefault="001B0EC7" w:rsidP="00082482">
                            <w:pPr>
                              <w:pStyle w:val="Ttulo"/>
                            </w:pPr>
                            <w:r w:rsidRPr="001B0EC7">
                              <w:rPr>
                                <w:sz w:val="60"/>
                                <w:szCs w:val="60"/>
                                <w:lang w:bidi="es-ES"/>
                              </w:rPr>
                              <w:t>DOCUMENTACIÓN COLABORAT</w:t>
                            </w:r>
                            <w:r>
                              <w:rPr>
                                <w:sz w:val="60"/>
                                <w:szCs w:val="60"/>
                                <w:lang w:bidi="es-ES"/>
                              </w:rPr>
                              <w:t>IVA</w:t>
                            </w:r>
                          </w:p>
                          <w:p w14:paraId="76701142" w14:textId="1C422D2F" w:rsidR="00D077E9" w:rsidRPr="00D86945" w:rsidRDefault="001B0EC7" w:rsidP="00082482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Grupo02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3BE8EB7D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F3CEBCA7AB8747AC96ED528B0984CA34"/>
              </w:placeholder>
              <w15:appearance w15:val="hidden"/>
            </w:sdtPr>
            <w:sdtEndPr/>
            <w:sdtContent>
              <w:p w14:paraId="51884741" w14:textId="19945B8F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A72B97">
                  <w:rPr>
                    <w:rStyle w:val="SubttuloCar"/>
                    <w:b w:val="0"/>
                    <w:noProof/>
                    <w:lang w:bidi="es-ES"/>
                  </w:rPr>
                  <w:t>25 junio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42259F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791C01A" wp14:editId="156CE051">
                      <wp:extent cx="3467100" cy="6350"/>
                      <wp:effectExtent l="19050" t="19050" r="19050" b="317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67100" cy="63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0903C56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4E2FC6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2FAC06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8B340D4" w14:textId="32F9AFC6" w:rsidR="00D077E9" w:rsidRDefault="00B45CF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04BBF8C394794719AC899E946019CC77"/>
                </w:placeholder>
                <w15:appearance w15:val="hidden"/>
              </w:sdtPr>
              <w:sdtEndPr/>
              <w:sdtContent>
                <w:r w:rsidR="00A876D1">
                  <w:rPr>
                    <w:noProof/>
                  </w:rPr>
                  <w:t>PROYECTO 0</w:t>
                </w:r>
                <w:r w:rsidR="007A7CDE">
                  <w:rPr>
                    <w:noProof/>
                  </w:rPr>
                  <w:t>2</w:t>
                </w:r>
                <w:r w:rsidR="00A876D1">
                  <w:rPr>
                    <w:noProof/>
                  </w:rPr>
                  <w:t xml:space="preserve">. </w:t>
                </w:r>
                <w:r w:rsidR="001B0EC7">
                  <w:rPr>
                    <w:noProof/>
                  </w:rPr>
                  <w:t>LUCASTEAM</w:t>
                </w:r>
              </w:sdtContent>
            </w:sdt>
          </w:p>
          <w:p w14:paraId="492E2CC6" w14:textId="77777777" w:rsidR="00A876D1" w:rsidRDefault="001B0EC7" w:rsidP="00AB02A7">
            <w:pPr>
              <w:rPr>
                <w:noProof/>
              </w:rPr>
            </w:pPr>
            <w:r>
              <w:rPr>
                <w:noProof/>
              </w:rPr>
              <w:t>Maria Castro</w:t>
            </w:r>
          </w:p>
          <w:p w14:paraId="2DE3E1FF" w14:textId="6CF73E2A" w:rsidR="00A876D1" w:rsidRDefault="001B0EC7" w:rsidP="00AB02A7">
            <w:pPr>
              <w:rPr>
                <w:noProof/>
              </w:rPr>
            </w:pPr>
            <w:r>
              <w:rPr>
                <w:noProof/>
              </w:rPr>
              <w:t>Patricia Garc</w:t>
            </w:r>
            <w:r w:rsidR="00D92C5B">
              <w:rPr>
                <w:noProof/>
              </w:rPr>
              <w:t>í</w:t>
            </w:r>
            <w:r>
              <w:rPr>
                <w:noProof/>
              </w:rPr>
              <w:t>a</w:t>
            </w:r>
          </w:p>
          <w:p w14:paraId="2FCAB499" w14:textId="1A61AC6F" w:rsidR="00D077E9" w:rsidRDefault="001B0EC7" w:rsidP="00AB02A7">
            <w:pPr>
              <w:rPr>
                <w:noProof/>
              </w:rPr>
            </w:pPr>
            <w:r>
              <w:rPr>
                <w:noProof/>
              </w:rPr>
              <w:t>Usoa Larrate</w:t>
            </w:r>
          </w:p>
          <w:p w14:paraId="750623A5" w14:textId="01755DF2" w:rsidR="00A876D1" w:rsidRDefault="001B0EC7" w:rsidP="00AB02A7">
            <w:pPr>
              <w:rPr>
                <w:noProof/>
              </w:rPr>
            </w:pPr>
            <w:r>
              <w:rPr>
                <w:noProof/>
              </w:rPr>
              <w:t>Jennifer P</w:t>
            </w:r>
            <w:r w:rsidR="00D92C5B">
              <w:rPr>
                <w:noProof/>
              </w:rPr>
              <w:t>é</w:t>
            </w:r>
            <w:r>
              <w:rPr>
                <w:noProof/>
              </w:rPr>
              <w:t>rez</w:t>
            </w:r>
          </w:p>
          <w:p w14:paraId="79B0C247" w14:textId="27B56591" w:rsidR="001B0EC7" w:rsidRDefault="001B0EC7" w:rsidP="00AB02A7">
            <w:pPr>
              <w:rPr>
                <w:noProof/>
              </w:rPr>
            </w:pPr>
            <w:r>
              <w:rPr>
                <w:noProof/>
              </w:rPr>
              <w:t>Sara Silvo</w:t>
            </w:r>
          </w:p>
          <w:p w14:paraId="0E7F122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719EFB84" w14:textId="4657A365" w:rsidR="00D077E9" w:rsidRDefault="00A876D1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6E57E01" wp14:editId="2D5C375D">
                <wp:simplePos x="0" y="0"/>
                <wp:positionH relativeFrom="column">
                  <wp:posOffset>-2981960</wp:posOffset>
                </wp:positionH>
                <wp:positionV relativeFrom="page">
                  <wp:posOffset>7245350</wp:posOffset>
                </wp:positionV>
                <wp:extent cx="10648950" cy="379285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0" cy="3792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AE7DF" id="Rectángulo 2" o:spid="_x0000_s1026" alt="rectángulo de color" style="position:absolute;margin-left:-234.8pt;margin-top:570.5pt;width:838.5pt;height:298.6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" fillcolor="#0f3230 [966]" stroked="f" strokeweight="2pt">
                <v:fill color2="#34aba2 [3206]" rotate="t" colors="0 #156761;.5 #22978e;1 #2bb4aa" focus="100%" type="gradient"/>
                <w10:wrap anchory="page"/>
              </v:rect>
            </w:pict>
          </mc:Fallback>
        </mc:AlternateContent>
      </w:r>
      <w:r w:rsidR="00C3574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428227B" wp14:editId="45224D9A">
                <wp:simplePos x="0" y="0"/>
                <wp:positionH relativeFrom="column">
                  <wp:posOffset>-200660</wp:posOffset>
                </wp:positionH>
                <wp:positionV relativeFrom="page">
                  <wp:posOffset>1638300</wp:posOffset>
                </wp:positionV>
                <wp:extent cx="3938905" cy="7958455"/>
                <wp:effectExtent l="0" t="0" r="4445" b="44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958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8C937" id="Rectángulo 3" o:spid="_x0000_s1026" alt="rectángulo blanco para texto en portada" style="position:absolute;margin-left:-15.8pt;margin-top:129pt;width:310.15pt;height:626.6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tbl>
      <w:tblPr>
        <w:tblW w:w="10210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10"/>
      </w:tblGrid>
      <w:tr w:rsidR="00D077E9" w14:paraId="5954766B" w14:textId="77777777" w:rsidTr="00C10D20">
        <w:trPr>
          <w:trHeight w:val="3546"/>
        </w:trPr>
        <w:tc>
          <w:tcPr>
            <w:tcW w:w="10210" w:type="dxa"/>
          </w:tcPr>
          <w:p w14:paraId="633B94DD" w14:textId="3B614290" w:rsidR="00C10D20" w:rsidRDefault="007A7CDE" w:rsidP="00C10D20">
            <w:pPr>
              <w:pStyle w:val="Ttulo1"/>
              <w:rPr>
                <w:noProof/>
              </w:rPr>
            </w:pPr>
            <w:r>
              <w:rPr>
                <w:noProof/>
                <w:lang w:bidi="es-ES"/>
              </w:rPr>
              <w:lastRenderedPageBreak/>
              <w:t>Miércoles 23</w:t>
            </w:r>
            <w:r w:rsidR="00C10D20">
              <w:rPr>
                <w:noProof/>
                <w:lang w:bidi="es-ES"/>
              </w:rPr>
              <w:t xml:space="preserve"> </w:t>
            </w:r>
          </w:p>
          <w:p w14:paraId="2A63B298" w14:textId="68A6ED22" w:rsidR="00D077E9" w:rsidRDefault="00B45CF0" w:rsidP="00D92C5B">
            <w:pPr>
              <w:pStyle w:val="Ttulo2"/>
              <w:jc w:val="both"/>
              <w:rPr>
                <w:noProof/>
              </w:rPr>
            </w:pPr>
            <w:sdt>
              <w:sdtPr>
                <w:rPr>
                  <w:noProof/>
                </w:rPr>
                <w:id w:val="1660650702"/>
                <w:placeholder>
                  <w:docPart w:val="4F03632F2D8E41C29FDC614FBA7AC52D"/>
                </w:placeholder>
                <w15:appearance w15:val="hidden"/>
              </w:sdtPr>
              <w:sdtEndPr/>
              <w:sdtContent>
                <w:r w:rsidR="00082482">
                  <w:rPr>
                    <w:noProof/>
                  </w:rPr>
                  <w:t>Presentación del Proyecto</w:t>
                </w:r>
                <w:r w:rsidR="00244838">
                  <w:rPr>
                    <w:noProof/>
                  </w:rPr>
                  <w:t xml:space="preserve"> y planificación del Sprint</w:t>
                </w:r>
              </w:sdtContent>
            </w:sdt>
          </w:p>
          <w:p w14:paraId="4DC74477" w14:textId="77777777" w:rsidR="00DF027C" w:rsidRDefault="00DF027C" w:rsidP="00D92C5B">
            <w:pPr>
              <w:jc w:val="both"/>
              <w:rPr>
                <w:noProof/>
              </w:rPr>
            </w:pPr>
          </w:p>
          <w:p w14:paraId="12630476" w14:textId="7ED7F7D0" w:rsidR="00766372" w:rsidRDefault="00766372" w:rsidP="00D92C5B">
            <w:pPr>
              <w:pStyle w:val="Contenido"/>
              <w:jc w:val="both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El Product Owner, Antonio Santos, realiz</w:t>
            </w:r>
            <w:r w:rsidR="00214F57">
              <w:rPr>
                <w:noProof/>
                <w:color w:val="auto"/>
              </w:rPr>
              <w:t>ó</w:t>
            </w:r>
            <w:r>
              <w:rPr>
                <w:noProof/>
                <w:color w:val="auto"/>
              </w:rPr>
              <w:t xml:space="preserve"> </w:t>
            </w:r>
            <w:r w:rsidR="006D7720" w:rsidRPr="00B81AF1">
              <w:rPr>
                <w:noProof/>
                <w:color w:val="auto"/>
              </w:rPr>
              <w:t xml:space="preserve">la presentación del proyecto </w:t>
            </w:r>
            <w:r w:rsidR="006D7720" w:rsidRPr="00766372">
              <w:rPr>
                <w:b/>
                <w:bCs/>
                <w:noProof/>
                <w:color w:val="auto"/>
              </w:rPr>
              <w:t>LucaSteam</w:t>
            </w:r>
            <w:r w:rsidR="009270C3" w:rsidRPr="00766372">
              <w:rPr>
                <w:b/>
                <w:bCs/>
                <w:noProof/>
                <w:color w:val="auto"/>
              </w:rPr>
              <w:t>,</w:t>
            </w:r>
            <w:r w:rsidR="00082482" w:rsidRPr="00B81AF1">
              <w:rPr>
                <w:noProof/>
                <w:color w:val="auto"/>
              </w:rPr>
              <w:t xml:space="preserve"> </w:t>
            </w:r>
            <w:r w:rsidR="006D7720" w:rsidRPr="00B81AF1">
              <w:rPr>
                <w:noProof/>
                <w:color w:val="auto"/>
              </w:rPr>
              <w:t xml:space="preserve">el </w:t>
            </w:r>
            <w:r w:rsidR="007A7CDE">
              <w:rPr>
                <w:noProof/>
                <w:color w:val="auto"/>
              </w:rPr>
              <w:t>23</w:t>
            </w:r>
            <w:r w:rsidR="001E4040" w:rsidRPr="00B81AF1">
              <w:rPr>
                <w:noProof/>
                <w:color w:val="auto"/>
              </w:rPr>
              <w:t xml:space="preserve"> de Junio de 2021</w:t>
            </w:r>
            <w:r>
              <w:rPr>
                <w:noProof/>
                <w:color w:val="auto"/>
              </w:rPr>
              <w:t xml:space="preserve"> a las 15h</w:t>
            </w:r>
            <w:r w:rsidR="006D7720" w:rsidRPr="00B81AF1">
              <w:rPr>
                <w:noProof/>
                <w:color w:val="auto"/>
              </w:rPr>
              <w:t>,</w:t>
            </w:r>
            <w:r w:rsidR="009270C3">
              <w:rPr>
                <w:noProof/>
                <w:color w:val="auto"/>
              </w:rPr>
              <w:t xml:space="preserve"> </w:t>
            </w:r>
            <w:r>
              <w:rPr>
                <w:noProof/>
                <w:color w:val="auto"/>
              </w:rPr>
              <w:t>donde</w:t>
            </w:r>
            <w:r w:rsidR="006300F2">
              <w:rPr>
                <w:noProof/>
                <w:color w:val="auto"/>
              </w:rPr>
              <w:t xml:space="preserve"> </w:t>
            </w:r>
            <w:r>
              <w:rPr>
                <w:noProof/>
                <w:color w:val="auto"/>
              </w:rPr>
              <w:t>u</w:t>
            </w:r>
            <w:r w:rsidR="006300F2">
              <w:rPr>
                <w:noProof/>
                <w:color w:val="auto"/>
              </w:rPr>
              <w:t xml:space="preserve">no de los requerimientos era </w:t>
            </w:r>
            <w:r>
              <w:rPr>
                <w:noProof/>
                <w:color w:val="auto"/>
              </w:rPr>
              <w:t>realizar el trabajo en</w:t>
            </w:r>
            <w:r w:rsidR="006300F2">
              <w:rPr>
                <w:noProof/>
                <w:color w:val="auto"/>
              </w:rPr>
              <w:t xml:space="preserve"> un primer y único Sprint</w:t>
            </w:r>
            <w:r>
              <w:rPr>
                <w:noProof/>
                <w:color w:val="auto"/>
              </w:rPr>
              <w:t>.</w:t>
            </w:r>
          </w:p>
          <w:p w14:paraId="7F72A7D7" w14:textId="77777777" w:rsidR="00766372" w:rsidRDefault="00766372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17BD8D05" w14:textId="7326EFA7" w:rsidR="00214F57" w:rsidRDefault="00766372" w:rsidP="00D92C5B">
            <w:pPr>
              <w:pStyle w:val="Contenido"/>
              <w:jc w:val="both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Tras la presentación, el equipo</w:t>
            </w:r>
            <w:r w:rsidR="00515A4B">
              <w:rPr>
                <w:noProof/>
                <w:color w:val="auto"/>
              </w:rPr>
              <w:t>, siguiend</w:t>
            </w:r>
            <w:r w:rsidR="00214F57">
              <w:rPr>
                <w:noProof/>
                <w:color w:val="auto"/>
              </w:rPr>
              <w:t>o la metodología Scrum,</w:t>
            </w:r>
            <w:r w:rsidR="006300F2">
              <w:rPr>
                <w:noProof/>
                <w:color w:val="auto"/>
              </w:rPr>
              <w:t xml:space="preserve"> </w:t>
            </w:r>
            <w:r>
              <w:rPr>
                <w:noProof/>
                <w:color w:val="auto"/>
              </w:rPr>
              <w:t>se centr</w:t>
            </w:r>
            <w:r w:rsidR="00BE7B09">
              <w:rPr>
                <w:noProof/>
                <w:color w:val="auto"/>
              </w:rPr>
              <w:t>ó</w:t>
            </w:r>
            <w:r w:rsidR="006300F2">
              <w:rPr>
                <w:noProof/>
                <w:color w:val="auto"/>
              </w:rPr>
              <w:t xml:space="preserve"> en la reunión de planteamiento</w:t>
            </w:r>
            <w:r>
              <w:rPr>
                <w:noProof/>
                <w:color w:val="auto"/>
              </w:rPr>
              <w:t xml:space="preserve"> de</w:t>
            </w:r>
            <w:r w:rsidR="00214F57">
              <w:rPr>
                <w:noProof/>
                <w:color w:val="auto"/>
              </w:rPr>
              <w:t xml:space="preserve"> dicho</w:t>
            </w:r>
            <w:r>
              <w:rPr>
                <w:noProof/>
                <w:color w:val="auto"/>
              </w:rPr>
              <w:t xml:space="preserve"> Sprint</w:t>
            </w:r>
            <w:r w:rsidR="006300F2">
              <w:rPr>
                <w:noProof/>
                <w:color w:val="auto"/>
              </w:rPr>
              <w:t>, para concretar el objetivo de éste, así como el sprint backlog</w:t>
            </w:r>
            <w:r w:rsidR="009270C3">
              <w:rPr>
                <w:noProof/>
                <w:color w:val="auto"/>
              </w:rPr>
              <w:t>.</w:t>
            </w:r>
            <w:r w:rsidR="00993633">
              <w:rPr>
                <w:noProof/>
                <w:color w:val="auto"/>
              </w:rPr>
              <w:t xml:space="preserve"> </w:t>
            </w:r>
          </w:p>
          <w:p w14:paraId="37955065" w14:textId="77777777" w:rsidR="00214F57" w:rsidRDefault="00214F5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55C1FEA5" w14:textId="4C1AFE1B" w:rsidR="001E4040" w:rsidRDefault="00993633" w:rsidP="00D92C5B">
            <w:pPr>
              <w:pStyle w:val="Contenido"/>
              <w:jc w:val="both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E</w:t>
            </w:r>
            <w:r w:rsidR="006D7720" w:rsidRPr="00B81AF1">
              <w:rPr>
                <w:noProof/>
                <w:color w:val="auto"/>
              </w:rPr>
              <w:t xml:space="preserve">n </w:t>
            </w:r>
            <w:r w:rsidR="00EA6883">
              <w:rPr>
                <w:noProof/>
                <w:color w:val="auto"/>
              </w:rPr>
              <w:t>primer lugar, se asigna</w:t>
            </w:r>
            <w:r w:rsidR="00BE7B09">
              <w:rPr>
                <w:noProof/>
                <w:color w:val="auto"/>
              </w:rPr>
              <w:t>ron</w:t>
            </w:r>
            <w:r w:rsidR="00EA6883">
              <w:rPr>
                <w:noProof/>
                <w:color w:val="auto"/>
              </w:rPr>
              <w:t xml:space="preserve"> los roles correspondientes,</w:t>
            </w:r>
            <w:r w:rsidR="006D7720" w:rsidRPr="00B81AF1">
              <w:rPr>
                <w:noProof/>
                <w:color w:val="auto"/>
              </w:rPr>
              <w:t xml:space="preserve"> </w:t>
            </w:r>
            <w:r w:rsidR="00EA6883">
              <w:rPr>
                <w:noProof/>
                <w:color w:val="auto"/>
              </w:rPr>
              <w:t>nombrando</w:t>
            </w:r>
            <w:r w:rsidR="00BE7B09">
              <w:rPr>
                <w:noProof/>
                <w:color w:val="auto"/>
              </w:rPr>
              <w:t xml:space="preserve"> en esta ocasión</w:t>
            </w:r>
            <w:r w:rsidR="001E4040" w:rsidRPr="00B81AF1">
              <w:rPr>
                <w:noProof/>
                <w:color w:val="auto"/>
              </w:rPr>
              <w:t xml:space="preserve"> a </w:t>
            </w:r>
            <w:r w:rsidR="00EA6883">
              <w:rPr>
                <w:noProof/>
                <w:color w:val="auto"/>
              </w:rPr>
              <w:t>María Castro</w:t>
            </w:r>
            <w:r w:rsidR="006D7720" w:rsidRPr="00B81AF1">
              <w:rPr>
                <w:noProof/>
                <w:color w:val="auto"/>
              </w:rPr>
              <w:t xml:space="preserve"> como Scrum Master y </w:t>
            </w:r>
            <w:r w:rsidR="001E4040" w:rsidRPr="00B81AF1">
              <w:rPr>
                <w:noProof/>
                <w:color w:val="auto"/>
              </w:rPr>
              <w:t>se consensua</w:t>
            </w:r>
            <w:r w:rsidR="003A73B9">
              <w:rPr>
                <w:noProof/>
                <w:color w:val="auto"/>
              </w:rPr>
              <w:t>ro</w:t>
            </w:r>
            <w:r w:rsidR="001E4040" w:rsidRPr="00B81AF1">
              <w:rPr>
                <w:noProof/>
                <w:color w:val="auto"/>
              </w:rPr>
              <w:t xml:space="preserve">n </w:t>
            </w:r>
            <w:r w:rsidR="006D7720" w:rsidRPr="00B81AF1">
              <w:rPr>
                <w:noProof/>
                <w:color w:val="auto"/>
              </w:rPr>
              <w:t xml:space="preserve">las herramientas a utilizar: </w:t>
            </w:r>
          </w:p>
          <w:p w14:paraId="71039582" w14:textId="77777777" w:rsidR="00EA6883" w:rsidRPr="00B81AF1" w:rsidRDefault="00EA6883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2264A2F9" w14:textId="77777777" w:rsidR="001E4040" w:rsidRPr="00B81AF1" w:rsidRDefault="006D7720" w:rsidP="00D92C5B">
            <w:pPr>
              <w:pStyle w:val="Contenido"/>
              <w:numPr>
                <w:ilvl w:val="0"/>
                <w:numId w:val="1"/>
              </w:numPr>
              <w:jc w:val="both"/>
              <w:rPr>
                <w:noProof/>
                <w:color w:val="auto"/>
              </w:rPr>
            </w:pPr>
            <w:r w:rsidRPr="00B81AF1">
              <w:rPr>
                <w:noProof/>
                <w:color w:val="auto"/>
              </w:rPr>
              <w:t>Jira</w:t>
            </w:r>
            <w:r w:rsidR="001E4040" w:rsidRPr="00B81AF1">
              <w:rPr>
                <w:noProof/>
                <w:color w:val="auto"/>
              </w:rPr>
              <w:t>,</w:t>
            </w:r>
            <w:r w:rsidRPr="00B81AF1">
              <w:rPr>
                <w:noProof/>
                <w:color w:val="auto"/>
              </w:rPr>
              <w:t xml:space="preserve"> para el seguimiento y la gestión del proyecto</w:t>
            </w:r>
            <w:r w:rsidR="001E4040" w:rsidRPr="00B81AF1">
              <w:rPr>
                <w:noProof/>
                <w:color w:val="auto"/>
              </w:rPr>
              <w:t>.</w:t>
            </w:r>
          </w:p>
          <w:p w14:paraId="6CB52845" w14:textId="231F1431" w:rsidR="00DF027C" w:rsidRDefault="006D7720" w:rsidP="00D92C5B">
            <w:pPr>
              <w:pStyle w:val="Contenido"/>
              <w:numPr>
                <w:ilvl w:val="0"/>
                <w:numId w:val="1"/>
              </w:numPr>
              <w:jc w:val="both"/>
              <w:rPr>
                <w:noProof/>
                <w:color w:val="auto"/>
              </w:rPr>
            </w:pPr>
            <w:r w:rsidRPr="00B81AF1">
              <w:rPr>
                <w:noProof/>
                <w:color w:val="auto"/>
              </w:rPr>
              <w:t>GitHub</w:t>
            </w:r>
            <w:r w:rsidR="001E4040" w:rsidRPr="00B81AF1">
              <w:rPr>
                <w:noProof/>
                <w:color w:val="auto"/>
              </w:rPr>
              <w:t xml:space="preserve">, </w:t>
            </w:r>
            <w:r w:rsidRPr="00B81AF1">
              <w:rPr>
                <w:noProof/>
                <w:color w:val="auto"/>
              </w:rPr>
              <w:t xml:space="preserve">para compartir las </w:t>
            </w:r>
            <w:r w:rsidR="001E4040" w:rsidRPr="00B81AF1">
              <w:rPr>
                <w:noProof/>
                <w:color w:val="auto"/>
              </w:rPr>
              <w:t>versione</w:t>
            </w:r>
            <w:r w:rsidRPr="00B81AF1">
              <w:rPr>
                <w:noProof/>
                <w:color w:val="auto"/>
              </w:rPr>
              <w:t xml:space="preserve">s de código. </w:t>
            </w:r>
          </w:p>
          <w:p w14:paraId="7A56618E" w14:textId="77777777" w:rsidR="00515A4B" w:rsidRPr="00515A4B" w:rsidRDefault="00515A4B" w:rsidP="00515A4B">
            <w:pPr>
              <w:pStyle w:val="Contenido"/>
              <w:ind w:left="720"/>
              <w:jc w:val="both"/>
              <w:rPr>
                <w:noProof/>
                <w:color w:val="auto"/>
              </w:rPr>
            </w:pPr>
          </w:p>
          <w:p w14:paraId="77AF0216" w14:textId="27F60821" w:rsidR="002C7FDB" w:rsidRDefault="001E4040" w:rsidP="00D92C5B">
            <w:pPr>
              <w:pStyle w:val="Contenido"/>
              <w:jc w:val="both"/>
              <w:rPr>
                <w:noProof/>
                <w:color w:val="auto"/>
              </w:rPr>
            </w:pPr>
            <w:r w:rsidRPr="00B81AF1">
              <w:rPr>
                <w:noProof/>
                <w:color w:val="auto"/>
              </w:rPr>
              <w:t xml:space="preserve">Una vez validado por el Product Owner, se </w:t>
            </w:r>
            <w:r w:rsidR="00214F57">
              <w:rPr>
                <w:noProof/>
                <w:color w:val="auto"/>
              </w:rPr>
              <w:t>inici</w:t>
            </w:r>
            <w:r w:rsidR="00BE7B09">
              <w:rPr>
                <w:noProof/>
                <w:color w:val="auto"/>
              </w:rPr>
              <w:t>ó</w:t>
            </w:r>
            <w:r w:rsidRPr="00B81AF1">
              <w:rPr>
                <w:noProof/>
                <w:color w:val="auto"/>
              </w:rPr>
              <w:t xml:space="preserve"> el Sprint </w:t>
            </w:r>
            <w:r w:rsidR="00214F57">
              <w:rPr>
                <w:noProof/>
                <w:color w:val="auto"/>
              </w:rPr>
              <w:t>estableciendo</w:t>
            </w:r>
            <w:r w:rsidRPr="00B81AF1">
              <w:rPr>
                <w:noProof/>
                <w:color w:val="auto"/>
              </w:rPr>
              <w:t xml:space="preserve"> como fecha de finalización el </w:t>
            </w:r>
            <w:r w:rsidR="00214F57">
              <w:rPr>
                <w:noProof/>
                <w:color w:val="auto"/>
              </w:rPr>
              <w:t>viern</w:t>
            </w:r>
            <w:r w:rsidRPr="00B81AF1">
              <w:rPr>
                <w:noProof/>
                <w:color w:val="auto"/>
              </w:rPr>
              <w:t xml:space="preserve">es </w:t>
            </w:r>
            <w:r w:rsidR="00214F57">
              <w:rPr>
                <w:noProof/>
                <w:color w:val="auto"/>
              </w:rPr>
              <w:t>25</w:t>
            </w:r>
            <w:r w:rsidRPr="00B81AF1">
              <w:rPr>
                <w:noProof/>
                <w:color w:val="auto"/>
              </w:rPr>
              <w:t xml:space="preserve"> de Junio a las </w:t>
            </w:r>
            <w:r w:rsidR="00214F57">
              <w:rPr>
                <w:noProof/>
                <w:color w:val="auto"/>
              </w:rPr>
              <w:t>12:</w:t>
            </w:r>
            <w:r w:rsidR="00214F57" w:rsidRPr="002B7437">
              <w:rPr>
                <w:noProof/>
                <w:color w:val="auto"/>
              </w:rPr>
              <w:t>3</w:t>
            </w:r>
            <w:r w:rsidRPr="002B7437">
              <w:rPr>
                <w:noProof/>
                <w:color w:val="auto"/>
              </w:rPr>
              <w:t>0</w:t>
            </w:r>
            <w:r w:rsidRPr="00B81AF1">
              <w:rPr>
                <w:noProof/>
                <w:color w:val="auto"/>
              </w:rPr>
              <w:t>.</w:t>
            </w:r>
          </w:p>
          <w:p w14:paraId="3F335FBF" w14:textId="77777777" w:rsidR="00210860" w:rsidRDefault="00210860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0735E8E4" w14:textId="1542A5D3" w:rsidR="002C7FDB" w:rsidRDefault="002C7FDB" w:rsidP="00D92C5B">
            <w:pPr>
              <w:pStyle w:val="Contenido"/>
              <w:jc w:val="both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 xml:space="preserve">A continuación, se muestran las tareas y subtareas </w:t>
            </w:r>
            <w:r w:rsidR="00214F57">
              <w:rPr>
                <w:noProof/>
                <w:color w:val="auto"/>
              </w:rPr>
              <w:t>del Sprint, exportados de Jira:</w:t>
            </w:r>
          </w:p>
          <w:p w14:paraId="38E051F7" w14:textId="14395B65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7773F6B3" w14:textId="36CC1608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4E76050D" w14:textId="20AC9CE4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190B9027" w14:textId="6BA5D9EB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54A5FD96" w14:textId="7EFE4F03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7D2A1907" w14:textId="530F13F5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047D85EF" w14:textId="5E87D2D3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1BAFE0EA" w14:textId="455438F0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4B19376A" w14:textId="216FAA63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53E85960" w14:textId="13B9A7AC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54622542" w14:textId="543C4285" w:rsidR="00A72B97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26D0D796" w14:textId="77777777" w:rsidR="00A72B97" w:rsidRPr="00B81AF1" w:rsidRDefault="00A72B97" w:rsidP="00D92C5B">
            <w:pPr>
              <w:pStyle w:val="Contenido"/>
              <w:jc w:val="both"/>
              <w:rPr>
                <w:noProof/>
                <w:color w:val="auto"/>
              </w:rPr>
            </w:pPr>
          </w:p>
          <w:p w14:paraId="32D2637D" w14:textId="151A17F1" w:rsidR="001E4040" w:rsidRDefault="001E4040" w:rsidP="00D92C5B">
            <w:pPr>
              <w:pStyle w:val="Contenido"/>
              <w:jc w:val="both"/>
              <w:rPr>
                <w:noProof/>
              </w:rPr>
            </w:pPr>
          </w:p>
          <w:p w14:paraId="0250095B" w14:textId="26248435" w:rsidR="002C7FDB" w:rsidRPr="00D86783" w:rsidRDefault="00D86783" w:rsidP="00D92C5B">
            <w:pPr>
              <w:pStyle w:val="Contenido"/>
              <w:numPr>
                <w:ilvl w:val="0"/>
                <w:numId w:val="2"/>
              </w:num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Historia de Usuario</w:t>
            </w:r>
            <w:r w:rsidR="00214F57" w:rsidRPr="00D86783">
              <w:rPr>
                <w:b/>
                <w:bCs/>
                <w:noProof/>
              </w:rPr>
              <w:t xml:space="preserve"> 1:</w:t>
            </w:r>
          </w:p>
          <w:p w14:paraId="5C49FD2F" w14:textId="77777777" w:rsidR="00D86783" w:rsidRPr="00D86783" w:rsidRDefault="00D86783" w:rsidP="00D86783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</w:pPr>
            <w:r w:rsidRPr="00D86783"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  <w:t>[P02-1] </w:t>
            </w:r>
            <w:hyperlink r:id="rId9" w:history="1">
              <w:r w:rsidRPr="00D86783">
                <w:rPr>
                  <w:rFonts w:ascii="Times New Roman" w:eastAsia="Times New Roman" w:hAnsi="Times New Roman" w:cs="Times New Roman"/>
                  <w:bCs/>
                  <w:color w:val="0000FF"/>
                  <w:sz w:val="27"/>
                  <w:szCs w:val="27"/>
                  <w:u w:val="single"/>
                  <w:lang w:eastAsia="es-ES"/>
                </w:rPr>
                <w:t>Yo como administrador quiero dar de alta un juego nuevo</w:t>
              </w:r>
            </w:hyperlink>
          </w:p>
          <w:p w14:paraId="22B346D1" w14:textId="45C0187D" w:rsidR="00214F57" w:rsidRDefault="00D86783" w:rsidP="00D92C5B">
            <w:pPr>
              <w:pStyle w:val="Contenido"/>
              <w:jc w:val="both"/>
              <w:rPr>
                <w:noProof/>
              </w:rPr>
            </w:pPr>
            <w:r w:rsidRPr="00D8678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es-ES"/>
              </w:rPr>
              <w:t xml:space="preserve"> </w:t>
            </w:r>
            <w:r w:rsidRPr="00D86783"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  <w:t xml:space="preserve">Creada: 23/jun/21  </w:t>
            </w:r>
          </w:p>
          <w:p w14:paraId="7C33FA58" w14:textId="77777777" w:rsidR="00214F57" w:rsidRPr="00214F57" w:rsidRDefault="00214F57" w:rsidP="00214F57">
            <w:pP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  <w:lang w:eastAsia="es-ES"/>
              </w:rPr>
            </w:pPr>
          </w:p>
          <w:p w14:paraId="79AAF72F" w14:textId="34EB6538" w:rsidR="002C7FDB" w:rsidRDefault="00A72B97" w:rsidP="00D92C5B">
            <w:pPr>
              <w:pStyle w:val="Contenid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F41095" wp14:editId="5E2D14B5">
                  <wp:extent cx="6371590" cy="505269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505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6D302" w14:textId="4629E05F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4F9184E3" w14:textId="1CA3D348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53ED2A53" w14:textId="4C7DA2B2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0AD759C3" w14:textId="029B522E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1BAC5500" w14:textId="3D45B3E0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36125ECF" w14:textId="79CBFB25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216EB361" w14:textId="2EE44A4F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070389C7" w14:textId="2DC938F0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1B9A1805" w14:textId="01984093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48F20930" w14:textId="085762B7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1B72B11E" w14:textId="77777777" w:rsidR="00A72B97" w:rsidRDefault="00A72B97" w:rsidP="00D92C5B">
            <w:pPr>
              <w:pStyle w:val="Contenido"/>
              <w:jc w:val="both"/>
              <w:rPr>
                <w:noProof/>
              </w:rPr>
            </w:pPr>
          </w:p>
          <w:p w14:paraId="3B0071DD" w14:textId="1CF28A5F" w:rsidR="00D86783" w:rsidRPr="00746B17" w:rsidRDefault="00D86783" w:rsidP="00746B17">
            <w:pPr>
              <w:pStyle w:val="Contenido"/>
              <w:numPr>
                <w:ilvl w:val="0"/>
                <w:numId w:val="2"/>
              </w:num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Historia de Usuario</w:t>
            </w:r>
            <w:r w:rsidRPr="00D86783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2</w:t>
            </w:r>
            <w:r w:rsidRPr="00D86783">
              <w:rPr>
                <w:b/>
                <w:bCs/>
                <w:noProof/>
              </w:rPr>
              <w:t>:</w:t>
            </w:r>
          </w:p>
          <w:p w14:paraId="33DC81FD" w14:textId="77777777" w:rsidR="00746B17" w:rsidRPr="00746B17" w:rsidRDefault="00746B17" w:rsidP="00746B17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</w:pPr>
            <w:r w:rsidRPr="00746B17"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  <w:t>[P02-2] </w:t>
            </w:r>
            <w:hyperlink r:id="rId11" w:history="1">
              <w:r w:rsidRPr="00746B17">
                <w:rPr>
                  <w:rFonts w:ascii="Times New Roman" w:eastAsia="Times New Roman" w:hAnsi="Times New Roman" w:cs="Times New Roman"/>
                  <w:bCs/>
                  <w:color w:val="0000FF"/>
                  <w:sz w:val="27"/>
                  <w:szCs w:val="27"/>
                  <w:u w:val="single"/>
                  <w:lang w:eastAsia="es-ES"/>
                </w:rPr>
                <w:t>Yo como administrador quiero listar los juegos</w:t>
              </w:r>
            </w:hyperlink>
            <w:r w:rsidRPr="00746B17"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  <w:t xml:space="preserve"> </w:t>
            </w:r>
          </w:p>
          <w:p w14:paraId="7C03140C" w14:textId="1583DEAA" w:rsidR="00D86783" w:rsidRDefault="00746B17" w:rsidP="00746B17">
            <w:pPr>
              <w:pStyle w:val="Contenido"/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</w:pPr>
            <w:r w:rsidRPr="00746B17"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  <w:t xml:space="preserve">Creada: 23/jun/21 </w:t>
            </w:r>
          </w:p>
          <w:p w14:paraId="7F01D2DB" w14:textId="77777777" w:rsidR="00433998" w:rsidRDefault="00433998" w:rsidP="00746B17">
            <w:pPr>
              <w:pStyle w:val="Contenido"/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</w:pPr>
          </w:p>
          <w:p w14:paraId="34D6F812" w14:textId="436D6F74" w:rsidR="00746B17" w:rsidRDefault="00A72B97" w:rsidP="00746B1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97C2C" wp14:editId="7BFD8550">
                  <wp:extent cx="6371590" cy="332041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E756" w14:textId="7EDE8F0C" w:rsidR="00D86783" w:rsidRDefault="00D86783" w:rsidP="00D86783">
            <w:pPr>
              <w:pStyle w:val="Contenido"/>
              <w:ind w:left="720"/>
              <w:jc w:val="both"/>
              <w:rPr>
                <w:b/>
                <w:bCs/>
                <w:noProof/>
              </w:rPr>
            </w:pPr>
          </w:p>
          <w:p w14:paraId="3B22BDD7" w14:textId="77777777" w:rsidR="0053553A" w:rsidRDefault="0053553A" w:rsidP="00D86783">
            <w:pPr>
              <w:pStyle w:val="Contenido"/>
              <w:ind w:left="720"/>
              <w:jc w:val="both"/>
              <w:rPr>
                <w:b/>
                <w:bCs/>
                <w:noProof/>
              </w:rPr>
            </w:pPr>
          </w:p>
          <w:p w14:paraId="67E43E2C" w14:textId="21657345" w:rsidR="00D86783" w:rsidRDefault="00D86783" w:rsidP="00D86783">
            <w:pPr>
              <w:pStyle w:val="Contenido"/>
              <w:numPr>
                <w:ilvl w:val="0"/>
                <w:numId w:val="2"/>
              </w:num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Historia de Usuario</w:t>
            </w:r>
            <w:r w:rsidRPr="00D86783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3:</w:t>
            </w:r>
          </w:p>
          <w:p w14:paraId="4C03DEF4" w14:textId="77777777" w:rsidR="00E774D6" w:rsidRPr="00E774D6" w:rsidRDefault="00E774D6" w:rsidP="00E774D6">
            <w:pPr>
              <w:pStyle w:val="Contenido"/>
              <w:ind w:left="720"/>
              <w:jc w:val="both"/>
              <w:rPr>
                <w:b/>
                <w:bCs/>
                <w:noProof/>
                <w:sz w:val="20"/>
                <w:szCs w:val="16"/>
              </w:rPr>
            </w:pPr>
          </w:p>
          <w:p w14:paraId="62EDA33B" w14:textId="7997C3A8" w:rsidR="00E774D6" w:rsidRDefault="00E774D6" w:rsidP="00E774D6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[P02-3] </w:t>
            </w:r>
            <w:hyperlink r:id="rId13" w:history="1">
              <w:r>
                <w:rPr>
                  <w:rStyle w:val="Hipervnculo"/>
                  <w:rFonts w:eastAsia="Times New Roman"/>
                </w:rPr>
                <w:t>Yo como administrador quiero modificar un juego</w:t>
              </w:r>
            </w:hyperlink>
            <w:r>
              <w:rPr>
                <w:rFonts w:eastAsia="Times New Roman"/>
              </w:rPr>
              <w:t xml:space="preserve"> </w:t>
            </w:r>
          </w:p>
          <w:p w14:paraId="4E39FB2B" w14:textId="77777777" w:rsidR="00E774D6" w:rsidRPr="00E774D6" w:rsidRDefault="00E774D6" w:rsidP="00E774D6"/>
          <w:p w14:paraId="50651D55" w14:textId="519C0B43" w:rsidR="00E774D6" w:rsidRPr="00A27D0B" w:rsidRDefault="00E774D6" w:rsidP="00E774D6">
            <w:pPr>
              <w:pStyle w:val="Contenido"/>
              <w:jc w:val="both"/>
              <w:rPr>
                <w:rFonts w:ascii="Times New Roman" w:hAnsi="Times New Roman" w:cs="Times New Roman"/>
                <w:b/>
                <w:bCs/>
                <w:noProof/>
                <w:color w:val="auto"/>
                <w:sz w:val="16"/>
                <w:szCs w:val="16"/>
              </w:rPr>
            </w:pPr>
            <w:r w:rsidRPr="00A27D0B"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</w:rPr>
              <w:t>Creada: 23/jun/21</w:t>
            </w:r>
          </w:p>
          <w:p w14:paraId="2C55FB8C" w14:textId="77777777" w:rsidR="00E774D6" w:rsidRPr="00433998" w:rsidRDefault="00E774D6" w:rsidP="00E774D6">
            <w:pPr>
              <w:pStyle w:val="Contenido"/>
              <w:ind w:left="720"/>
              <w:jc w:val="both"/>
              <w:rPr>
                <w:b/>
                <w:bCs/>
                <w:noProof/>
                <w:sz w:val="22"/>
                <w:szCs w:val="18"/>
              </w:rPr>
            </w:pPr>
          </w:p>
          <w:p w14:paraId="36D64DD2" w14:textId="3484DDC8" w:rsidR="00D86783" w:rsidRDefault="00E774D6" w:rsidP="00D86783">
            <w:pPr>
              <w:pStyle w:val="Prrafodelista"/>
              <w:ind w:left="0"/>
              <w:rPr>
                <w:b w:val="0"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21E57CA2" wp14:editId="7BEB29B1">
                  <wp:extent cx="6371590" cy="199644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D1739" w14:textId="0AB0D02F" w:rsidR="00433998" w:rsidRDefault="00433998" w:rsidP="00D86783">
            <w:pPr>
              <w:pStyle w:val="Prrafodelista"/>
              <w:ind w:left="0"/>
              <w:rPr>
                <w:b w:val="0"/>
                <w:bCs/>
                <w:noProof/>
              </w:rPr>
            </w:pPr>
          </w:p>
          <w:p w14:paraId="3C2F52D2" w14:textId="7E892185" w:rsidR="00433998" w:rsidRDefault="00433998" w:rsidP="00D86783">
            <w:pPr>
              <w:pStyle w:val="Prrafodelista"/>
              <w:ind w:left="0"/>
              <w:rPr>
                <w:b w:val="0"/>
                <w:bCs/>
                <w:noProof/>
              </w:rPr>
            </w:pPr>
          </w:p>
          <w:p w14:paraId="40CDEBA7" w14:textId="77777777" w:rsidR="00D86783" w:rsidRDefault="00D86783" w:rsidP="0053553A">
            <w:pPr>
              <w:pStyle w:val="Contenido"/>
              <w:jc w:val="both"/>
              <w:rPr>
                <w:b/>
                <w:bCs/>
                <w:noProof/>
              </w:rPr>
            </w:pPr>
          </w:p>
          <w:p w14:paraId="78C64580" w14:textId="645C5E97" w:rsidR="00F263AD" w:rsidRPr="00F263AD" w:rsidRDefault="00D86783" w:rsidP="00F263AD">
            <w:pPr>
              <w:pStyle w:val="Contenido"/>
              <w:numPr>
                <w:ilvl w:val="0"/>
                <w:numId w:val="2"/>
              </w:num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Historia de Usuario</w:t>
            </w:r>
            <w:r w:rsidRPr="00D86783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4:</w:t>
            </w:r>
          </w:p>
          <w:p w14:paraId="15785354" w14:textId="77777777" w:rsidR="00F263AD" w:rsidRPr="00F263AD" w:rsidRDefault="00F263AD" w:rsidP="00F263AD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</w:pPr>
            <w:r w:rsidRPr="00F263AD"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  <w:t>[P02-5] </w:t>
            </w:r>
            <w:hyperlink r:id="rId15" w:history="1">
              <w:r w:rsidRPr="00F263AD">
                <w:rPr>
                  <w:rFonts w:ascii="Times New Roman" w:eastAsia="Times New Roman" w:hAnsi="Times New Roman" w:cs="Times New Roman"/>
                  <w:bCs/>
                  <w:color w:val="0000FF"/>
                  <w:sz w:val="27"/>
                  <w:szCs w:val="27"/>
                  <w:u w:val="single"/>
                  <w:lang w:eastAsia="es-ES"/>
                </w:rPr>
                <w:t>Yo como administrador quiero eliminar un juego</w:t>
              </w:r>
            </w:hyperlink>
            <w:r w:rsidRPr="00F263AD">
              <w:rPr>
                <w:rFonts w:ascii="Times New Roman" w:eastAsia="Times New Roman" w:hAnsi="Times New Roman" w:cs="Times New Roman"/>
                <w:bCs/>
                <w:color w:val="auto"/>
                <w:sz w:val="27"/>
                <w:szCs w:val="27"/>
                <w:lang w:eastAsia="es-ES"/>
              </w:rPr>
              <w:t xml:space="preserve"> </w:t>
            </w:r>
          </w:p>
          <w:p w14:paraId="6994ED61" w14:textId="46A5BB12" w:rsidR="00F263AD" w:rsidRDefault="00F263AD" w:rsidP="00F263AD">
            <w:pPr>
              <w:pStyle w:val="Contenido"/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</w:pPr>
            <w:r w:rsidRPr="00F263AD">
              <w:rPr>
                <w:rFonts w:ascii="Times New Roman" w:eastAsia="Times New Roman" w:hAnsi="Times New Roman" w:cs="Times New Roman"/>
                <w:b/>
                <w:bCs/>
                <w:color w:val="auto"/>
                <w:sz w:val="16"/>
                <w:szCs w:val="16"/>
                <w:lang w:eastAsia="es-ES"/>
              </w:rPr>
              <w:t>Creada: 23/jun/21</w:t>
            </w:r>
          </w:p>
          <w:p w14:paraId="5F0670D0" w14:textId="77777777" w:rsidR="00F263AD" w:rsidRDefault="00F263AD" w:rsidP="00F263AD">
            <w:pPr>
              <w:pStyle w:val="Contenido"/>
              <w:jc w:val="both"/>
              <w:rPr>
                <w:b/>
                <w:bCs/>
                <w:noProof/>
              </w:rPr>
            </w:pPr>
          </w:p>
          <w:p w14:paraId="239EDA60" w14:textId="48DD821B" w:rsidR="00F263AD" w:rsidRDefault="00F263AD" w:rsidP="00F263AD">
            <w:pPr>
              <w:pStyle w:val="Contenido"/>
              <w:jc w:val="both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74D513E2" wp14:editId="2D68A948">
                  <wp:extent cx="6371590" cy="1809115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66510" w14:textId="3ED9ABF6" w:rsidR="00D86783" w:rsidRDefault="00D86783" w:rsidP="00D86783">
            <w:pPr>
              <w:pStyle w:val="Contenido"/>
              <w:ind w:left="720"/>
              <w:jc w:val="both"/>
              <w:rPr>
                <w:b/>
                <w:bCs/>
                <w:noProof/>
              </w:rPr>
            </w:pPr>
          </w:p>
          <w:p w14:paraId="3FA6C174" w14:textId="77777777" w:rsidR="0053553A" w:rsidRDefault="0053553A" w:rsidP="00D86783">
            <w:pPr>
              <w:pStyle w:val="Contenido"/>
              <w:ind w:left="720"/>
              <w:jc w:val="both"/>
              <w:rPr>
                <w:b/>
                <w:bCs/>
                <w:noProof/>
              </w:rPr>
            </w:pPr>
          </w:p>
          <w:p w14:paraId="39AFAF99" w14:textId="20C60FBA" w:rsidR="00D86783" w:rsidRDefault="00D86783" w:rsidP="00D86783">
            <w:pPr>
              <w:pStyle w:val="Contenido"/>
              <w:numPr>
                <w:ilvl w:val="0"/>
                <w:numId w:val="2"/>
              </w:num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Historia de Usuario</w:t>
            </w:r>
            <w:r w:rsidRPr="00D86783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5:</w:t>
            </w:r>
          </w:p>
          <w:p w14:paraId="69561D46" w14:textId="77777777" w:rsidR="003F02C2" w:rsidRPr="003F02C2" w:rsidRDefault="003F02C2" w:rsidP="003F02C2">
            <w:pPr>
              <w:pStyle w:val="Contenido"/>
              <w:ind w:left="720"/>
              <w:jc w:val="both"/>
              <w:rPr>
                <w:b/>
                <w:bCs/>
                <w:noProof/>
                <w:sz w:val="20"/>
                <w:szCs w:val="16"/>
              </w:rPr>
            </w:pPr>
          </w:p>
          <w:p w14:paraId="29658D25" w14:textId="27ADE3F1" w:rsidR="003F02C2" w:rsidRDefault="003F02C2" w:rsidP="003F02C2">
            <w:pPr>
              <w:pStyle w:val="Ttulo3"/>
              <w:rPr>
                <w:rFonts w:eastAsia="Times New Roman"/>
              </w:rPr>
            </w:pPr>
            <w:r>
              <w:rPr>
                <w:rFonts w:eastAsia="Times New Roman"/>
              </w:rPr>
              <w:t>[P02-6] </w:t>
            </w:r>
            <w:hyperlink r:id="rId17" w:history="1">
              <w:r>
                <w:rPr>
                  <w:rStyle w:val="Hipervnculo"/>
                  <w:rFonts w:eastAsia="Times New Roman"/>
                </w:rPr>
                <w:t xml:space="preserve">Yo como administrador quiero listar los Juegos por </w:t>
              </w:r>
              <w:proofErr w:type="spellStart"/>
              <w:r>
                <w:rPr>
                  <w:rStyle w:val="Hipervnculo"/>
                  <w:rFonts w:eastAsia="Times New Roman"/>
                </w:rPr>
                <w:t>genero</w:t>
              </w:r>
              <w:proofErr w:type="spellEnd"/>
              <w:r>
                <w:rPr>
                  <w:rStyle w:val="Hipervnculo"/>
                  <w:rFonts w:eastAsia="Times New Roman"/>
                </w:rPr>
                <w:t>: plataforma</w:t>
              </w:r>
            </w:hyperlink>
            <w:r>
              <w:rPr>
                <w:rFonts w:eastAsia="Times New Roman"/>
              </w:rPr>
              <w:t xml:space="preserve"> </w:t>
            </w:r>
          </w:p>
          <w:p w14:paraId="550E6266" w14:textId="77777777" w:rsidR="003F02C2" w:rsidRPr="003F02C2" w:rsidRDefault="003F02C2" w:rsidP="003F02C2">
            <w:pPr>
              <w:rPr>
                <w:sz w:val="16"/>
                <w:szCs w:val="12"/>
              </w:rPr>
            </w:pPr>
          </w:p>
          <w:p w14:paraId="11AB14D0" w14:textId="23E1D8B2" w:rsidR="003F02C2" w:rsidRDefault="003F02C2" w:rsidP="003F02C2">
            <w:pPr>
              <w:pStyle w:val="Contenido"/>
              <w:jc w:val="both"/>
              <w:rPr>
                <w:rFonts w:eastAsia="Times New Roman"/>
                <w:b/>
                <w:bCs/>
                <w:color w:val="auto"/>
                <w:sz w:val="16"/>
                <w:szCs w:val="16"/>
              </w:rPr>
            </w:pPr>
            <w:r w:rsidRPr="003F02C2">
              <w:rPr>
                <w:rFonts w:eastAsia="Times New Roman"/>
                <w:b/>
                <w:bCs/>
                <w:color w:val="auto"/>
                <w:sz w:val="16"/>
                <w:szCs w:val="16"/>
              </w:rPr>
              <w:t>Creada: 23/jun/21</w:t>
            </w:r>
          </w:p>
          <w:p w14:paraId="2A42DEE3" w14:textId="77777777" w:rsidR="003F02C2" w:rsidRPr="003F02C2" w:rsidRDefault="003F02C2" w:rsidP="003F02C2">
            <w:pPr>
              <w:pStyle w:val="Contenido"/>
              <w:jc w:val="both"/>
              <w:rPr>
                <w:b/>
                <w:bCs/>
                <w:noProof/>
                <w:color w:val="auto"/>
              </w:rPr>
            </w:pPr>
          </w:p>
          <w:p w14:paraId="72A40E9B" w14:textId="15807F87" w:rsidR="002C7FDB" w:rsidRDefault="003F02C2" w:rsidP="00D92C5B">
            <w:pPr>
              <w:pStyle w:val="Contenid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910FE" wp14:editId="59FDCDE4">
                  <wp:extent cx="6371590" cy="2432050"/>
                  <wp:effectExtent l="0" t="0" r="0" b="6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43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04169" w14:textId="2E2A5F1E" w:rsidR="002C7FDB" w:rsidRDefault="002C7FDB" w:rsidP="00D92C5B">
            <w:pPr>
              <w:pStyle w:val="Contenido"/>
              <w:jc w:val="both"/>
              <w:rPr>
                <w:noProof/>
              </w:rPr>
            </w:pPr>
          </w:p>
          <w:p w14:paraId="2A8FD30C" w14:textId="66C96178" w:rsidR="002C7FDB" w:rsidRPr="007B3313" w:rsidRDefault="00BE7B09" w:rsidP="00D92C5B">
            <w:pPr>
              <w:pStyle w:val="Contenido"/>
              <w:jc w:val="both"/>
              <w:rPr>
                <w:noProof/>
                <w:color w:val="auto"/>
              </w:rPr>
            </w:pPr>
            <w:r w:rsidRPr="007B3313">
              <w:rPr>
                <w:noProof/>
                <w:color w:val="auto"/>
              </w:rPr>
              <w:t>Tras la asignación de tareas, se procedió a crear la estructura de proyecto</w:t>
            </w:r>
            <w:r w:rsidR="00A67329">
              <w:rPr>
                <w:noProof/>
                <w:color w:val="auto"/>
              </w:rPr>
              <w:t xml:space="preserve"> en eclipse y el repositorio en GitHub por parte de Sara Silvo y el resto de equipo clonó repositorio, con la intención de dejar todo en orden para comenzar a trabajar el jueves 24. </w:t>
            </w:r>
          </w:p>
          <w:p w14:paraId="211DA1F4" w14:textId="08DAD6C6" w:rsidR="002C7FDB" w:rsidRDefault="002C7FDB" w:rsidP="00D92C5B">
            <w:pPr>
              <w:pStyle w:val="Contenido"/>
              <w:jc w:val="both"/>
              <w:rPr>
                <w:noProof/>
              </w:rPr>
            </w:pPr>
          </w:p>
          <w:p w14:paraId="7CD6D91F" w14:textId="3B936347" w:rsidR="001E4040" w:rsidRDefault="001E4040" w:rsidP="009270C3">
            <w:pPr>
              <w:pStyle w:val="Contenido"/>
              <w:jc w:val="both"/>
              <w:rPr>
                <w:noProof/>
              </w:rPr>
            </w:pPr>
          </w:p>
        </w:tc>
      </w:tr>
      <w:tr w:rsidR="00C10D20" w14:paraId="46841915" w14:textId="77777777" w:rsidTr="00691F41">
        <w:trPr>
          <w:trHeight w:val="1899"/>
        </w:trPr>
        <w:tc>
          <w:tcPr>
            <w:tcW w:w="10210" w:type="dxa"/>
            <w:shd w:val="clear" w:color="auto" w:fill="F2F2F2" w:themeFill="background1" w:themeFillShade="F2"/>
          </w:tcPr>
          <w:p w14:paraId="4777387F" w14:textId="363B7C5D" w:rsidR="00C10D20" w:rsidRDefault="00A514B9" w:rsidP="00C10D20">
            <w:pPr>
              <w:pStyle w:val="Ttulo1"/>
              <w:rPr>
                <w:noProof/>
              </w:rPr>
            </w:pPr>
            <w:r>
              <w:rPr>
                <w:noProof/>
                <w:lang w:bidi="es-ES"/>
              </w:rPr>
              <w:lastRenderedPageBreak/>
              <w:t>Juev</w:t>
            </w:r>
            <w:r w:rsidR="00C10D20">
              <w:rPr>
                <w:noProof/>
                <w:lang w:bidi="es-ES"/>
              </w:rPr>
              <w:t xml:space="preserve">es </w:t>
            </w:r>
            <w:r>
              <w:rPr>
                <w:noProof/>
                <w:lang w:bidi="es-ES"/>
              </w:rPr>
              <w:t>24</w:t>
            </w:r>
          </w:p>
          <w:tbl>
            <w:tblPr>
              <w:tblW w:w="10170" w:type="dxa"/>
              <w:tblInd w:w="4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170"/>
            </w:tblGrid>
            <w:tr w:rsidR="00C10D20" w14:paraId="130FB4F6" w14:textId="77777777" w:rsidTr="00C15C2B">
              <w:trPr>
                <w:trHeight w:val="3546"/>
              </w:trPr>
              <w:tc>
                <w:tcPr>
                  <w:tcW w:w="10170" w:type="dxa"/>
                </w:tcPr>
                <w:p w14:paraId="43BF4584" w14:textId="603F3265" w:rsidR="00C10D20" w:rsidRPr="00B81AF1" w:rsidRDefault="00B45CF0" w:rsidP="00C10D20">
                  <w:pPr>
                    <w:pStyle w:val="Ttulo2"/>
                    <w:jc w:val="both"/>
                    <w:rPr>
                      <w:noProof/>
                    </w:rPr>
                  </w:pPr>
                  <w:sdt>
                    <w:sdtPr>
                      <w:rPr>
                        <w:noProof/>
                        <w:color w:val="auto"/>
                      </w:rPr>
                      <w:id w:val="1548112392"/>
                      <w:placeholder>
                        <w:docPart w:val="D91EEE154DCD46AB842A974B18BAC7CF"/>
                      </w:placeholder>
                      <w15:appearance w15:val="hidden"/>
                    </w:sdtPr>
                    <w:sdtEndPr>
                      <w:rPr>
                        <w:color w:val="082A75" w:themeColor="text2"/>
                      </w:rPr>
                    </w:sdtEndPr>
                    <w:sdtContent>
                      <w:r w:rsidR="00244838">
                        <w:rPr>
                          <w:noProof/>
                        </w:rPr>
                        <w:t>P</w:t>
                      </w:r>
                      <w:r w:rsidR="00C10D20" w:rsidRPr="00B81AF1">
                        <w:rPr>
                          <w:noProof/>
                        </w:rPr>
                        <w:t>rimer</w:t>
                      </w:r>
                      <w:r w:rsidR="00244838">
                        <w:rPr>
                          <w:noProof/>
                        </w:rPr>
                        <w:t xml:space="preserve"> día de</w:t>
                      </w:r>
                      <w:r w:rsidR="00C10D20" w:rsidRPr="00B81AF1">
                        <w:rPr>
                          <w:noProof/>
                        </w:rPr>
                        <w:t xml:space="preserve"> Sprint</w:t>
                      </w:r>
                    </w:sdtContent>
                  </w:sdt>
                </w:p>
                <w:p w14:paraId="2EA85754" w14:textId="53C745B1" w:rsidR="00C10D20" w:rsidRDefault="00C10D20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 w:rsidRPr="00B81AF1">
                    <w:rPr>
                      <w:noProof/>
                      <w:color w:val="auto"/>
                    </w:rPr>
                    <w:t>Se inició la jornada con una Daily dónde se estableció la prioridad de las tareas.</w:t>
                  </w:r>
                  <w:r w:rsidR="00B75A0C">
                    <w:rPr>
                      <w:noProof/>
                      <w:color w:val="auto"/>
                    </w:rPr>
                    <w:t xml:space="preserve"> </w:t>
                  </w:r>
                </w:p>
                <w:p w14:paraId="1EC96CB9" w14:textId="305CAB62" w:rsidR="00B75A0C" w:rsidRDefault="00B75A0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40278845" w14:textId="1CCEE1AC" w:rsidR="00B75A0C" w:rsidRDefault="00B75A0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 xml:space="preserve">Antes de comenzar a trabajar, tras varias pruebas con GitHub, contemplamos ciertos errores debido al git ignore, por lo que procedimos a crear un nuevo repositorio marcándolo por defecto. </w:t>
                  </w:r>
                </w:p>
                <w:p w14:paraId="47B45694" w14:textId="6C6A5676" w:rsidR="00B75A0C" w:rsidRDefault="00B75A0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73F9CF05" w14:textId="155426FD" w:rsidR="001C47BC" w:rsidRPr="001C47BC" w:rsidRDefault="00B75A0C" w:rsidP="001C47BC">
                  <w:pPr>
                    <w:pStyle w:val="Contenido"/>
                    <w:jc w:val="both"/>
                    <w:rPr>
                      <w:noProof/>
                      <w:color w:val="auto"/>
                      <w:u w:val="single"/>
                    </w:rPr>
                  </w:pPr>
                  <w:r>
                    <w:rPr>
                      <w:noProof/>
                      <w:color w:val="auto"/>
                    </w:rPr>
                    <w:t>De cara a evitar los problemas encontrados en el proyecto anterior, de conflictos a la hora de realizar los pull request por haber trabajado en la misma capa varios integrantes, planteamos trabajar de manera individual por capas. Usoa</w:t>
                  </w:r>
                  <w:r w:rsidR="001C47BC">
                    <w:rPr>
                      <w:noProof/>
                      <w:color w:val="auto"/>
                    </w:rPr>
                    <w:t xml:space="preserve"> se centró en b</w:t>
                  </w:r>
                  <w:r>
                    <w:rPr>
                      <w:noProof/>
                      <w:color w:val="auto"/>
                    </w:rPr>
                    <w:t>ase de datos y fichero</w:t>
                  </w:r>
                  <w:r w:rsidR="001C47BC">
                    <w:rPr>
                      <w:noProof/>
                      <w:color w:val="auto"/>
                    </w:rPr>
                    <w:t>, Patricia en el controller, Jennifer y Sara se repartieron la parte de HTML y CSS, llevando Sara también la gestión de GitHab, y María realizó la capa repository y servicios.</w:t>
                  </w:r>
                </w:p>
                <w:p w14:paraId="09F86973" w14:textId="77777777" w:rsidR="00C10D20" w:rsidRPr="00B81AF1" w:rsidRDefault="00C10D20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19F21B26" w14:textId="47F6F888" w:rsidR="00C10D20" w:rsidRDefault="001C47B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En esta ocasión, con respecto a</w:t>
                  </w:r>
                  <w:r w:rsidR="003A73B9">
                    <w:rPr>
                      <w:noProof/>
                      <w:color w:val="auto"/>
                    </w:rPr>
                    <w:t>l proyecto anterior</w:t>
                  </w:r>
                  <w:r>
                    <w:rPr>
                      <w:noProof/>
                      <w:color w:val="auto"/>
                    </w:rPr>
                    <w:t>, en la primera reunión se asignaron todas las tareas del Sprint</w:t>
                  </w:r>
                  <w:r w:rsidR="0034574F">
                    <w:rPr>
                      <w:noProof/>
                      <w:color w:val="auto"/>
                    </w:rPr>
                    <w:t>.</w:t>
                  </w:r>
                  <w:r>
                    <w:rPr>
                      <w:noProof/>
                      <w:color w:val="auto"/>
                    </w:rPr>
                    <w:t xml:space="preserve"> </w:t>
                  </w:r>
                  <w:r w:rsidR="0034574F">
                    <w:rPr>
                      <w:noProof/>
                      <w:color w:val="auto"/>
                    </w:rPr>
                    <w:t>Est</w:t>
                  </w:r>
                  <w:r>
                    <w:rPr>
                      <w:noProof/>
                      <w:color w:val="auto"/>
                    </w:rPr>
                    <w:t>o agilizó bastante el trabajo, puesto que cada integrante conocía perfectamente lo que debía realizar y tenía más independencia al trabajar en capas acotadas.</w:t>
                  </w:r>
                  <w:r w:rsidR="00D13A86">
                    <w:rPr>
                      <w:noProof/>
                      <w:color w:val="auto"/>
                    </w:rPr>
                    <w:t xml:space="preserve"> </w:t>
                  </w:r>
                </w:p>
                <w:p w14:paraId="7A05CA82" w14:textId="4B36D5DC" w:rsidR="00D13A86" w:rsidRDefault="00D13A86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11B743D9" w14:textId="202CF8A7" w:rsidR="00D13A86" w:rsidRDefault="00D13A86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Las tareas detalladas que realizó cada integrante del equipo, se encuentran en las capturas exportadas de Jira.</w:t>
                  </w:r>
                </w:p>
                <w:p w14:paraId="784BDDC1" w14:textId="11873312" w:rsidR="0034574F" w:rsidRDefault="0034574F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0ABEFA0E" w14:textId="38BB98FE" w:rsidR="0034574F" w:rsidRPr="00B81AF1" w:rsidRDefault="0034574F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Sara y Jennifer, invirtieron tiempo en investigar Bootstrap</w:t>
                  </w:r>
                  <w:r w:rsidR="009A469C">
                    <w:rPr>
                      <w:noProof/>
                      <w:color w:val="auto"/>
                    </w:rPr>
                    <w:t xml:space="preserve"> para poder aplicarlo a proyecto.</w:t>
                  </w:r>
                </w:p>
                <w:p w14:paraId="78084762" w14:textId="0FE923C4" w:rsidR="00C10D20" w:rsidRDefault="00C10D20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7E0DC15C" w14:textId="70BFD83C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0AD772B5" w14:textId="06583571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0106DF8F" w14:textId="7FBB2A91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4A5CF0AA" w14:textId="6A899607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3B4D7671" w14:textId="25C5961C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281C6779" w14:textId="64BA4261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589170A2" w14:textId="5E9AD82F" w:rsidR="009A469C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75645B09" w14:textId="77777777" w:rsidR="009A469C" w:rsidRPr="00B81AF1" w:rsidRDefault="009A469C" w:rsidP="00C10D20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3C1B323C" w14:textId="27AEFAF7" w:rsidR="00C10D20" w:rsidRPr="00B81AF1" w:rsidRDefault="0053553A" w:rsidP="00C10D20">
                  <w:pPr>
                    <w:pStyle w:val="Ttulo1"/>
                    <w:jc w:val="both"/>
                    <w:rPr>
                      <w:noProof/>
                      <w:color w:val="082A75" w:themeColor="text2"/>
                    </w:rPr>
                  </w:pPr>
                  <w:r>
                    <w:rPr>
                      <w:noProof/>
                      <w:color w:val="082A75" w:themeColor="text2"/>
                      <w:lang w:bidi="es-ES"/>
                    </w:rPr>
                    <w:lastRenderedPageBreak/>
                    <w:t>Viern</w:t>
                  </w:r>
                  <w:r w:rsidR="00C10D20" w:rsidRPr="00B81AF1">
                    <w:rPr>
                      <w:noProof/>
                      <w:color w:val="082A75" w:themeColor="text2"/>
                      <w:lang w:bidi="es-ES"/>
                    </w:rPr>
                    <w:t xml:space="preserve">es </w:t>
                  </w:r>
                  <w:r>
                    <w:rPr>
                      <w:noProof/>
                      <w:color w:val="082A75" w:themeColor="text2"/>
                      <w:lang w:bidi="es-ES"/>
                    </w:rPr>
                    <w:t>25</w:t>
                  </w:r>
                </w:p>
                <w:tbl>
                  <w:tblPr>
                    <w:tblW w:w="9999" w:type="dxa"/>
                    <w:tblInd w:w="40" w:type="dxa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9999"/>
                  </w:tblGrid>
                  <w:tr w:rsidR="00C10D20" w:rsidRPr="00B81AF1" w14:paraId="0E00E2F6" w14:textId="77777777" w:rsidTr="00C15C2B">
                    <w:trPr>
                      <w:trHeight w:val="3546"/>
                    </w:trPr>
                    <w:tc>
                      <w:tcPr>
                        <w:tcW w:w="9999" w:type="dxa"/>
                      </w:tcPr>
                      <w:p w14:paraId="67C739C1" w14:textId="11084F98" w:rsidR="00C10D20" w:rsidRPr="00B75A0C" w:rsidRDefault="00B45CF0" w:rsidP="00B75A0C">
                        <w:pPr>
                          <w:pStyle w:val="Ttulo2"/>
                          <w:jc w:val="both"/>
                          <w:rPr>
                            <w:noProof/>
                          </w:rPr>
                        </w:pPr>
                        <w:sdt>
                          <w:sdtPr>
                            <w:rPr>
                              <w:noProof/>
                              <w:color w:val="auto"/>
                            </w:rPr>
                            <w:id w:val="-920481703"/>
                            <w:placeholder>
                              <w:docPart w:val="D63E4920874A4B67AFF3838DD2076E3C"/>
                            </w:placeholder>
                            <w15:appearance w15:val="hidden"/>
                          </w:sdtPr>
                          <w:sdtEndPr>
                            <w:rPr>
                              <w:color w:val="082A75" w:themeColor="text2"/>
                            </w:rPr>
                          </w:sdtEndPr>
                          <w:sdtContent>
                            <w:r w:rsidR="00C10D20" w:rsidRPr="00B81AF1">
                              <w:rPr>
                                <w:noProof/>
                              </w:rPr>
                              <w:t>Finalización del Sprint</w:t>
                            </w:r>
                          </w:sdtContent>
                        </w:sdt>
                      </w:p>
                      <w:p w14:paraId="30333DFD" w14:textId="5A9025CE" w:rsidR="0034574F" w:rsidRDefault="0034574F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Comenzamos la última jornada del Sprint con la Daily correspondiente y al finalizar, retomamos el trabajo por donde se quedó el día anterior. Nos faltaban detalles de HTML y CSS finales, por lo que el equipo se dividió para abordarlos. María se centró en la documentación colaborativa. </w:t>
                        </w:r>
                      </w:p>
                      <w:p w14:paraId="670746E5" w14:textId="1D37B116" w:rsidR="009A469C" w:rsidRDefault="009A469C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7C915010" w14:textId="768B3463" w:rsidR="009A469C" w:rsidRDefault="009A469C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>Tras finalizar las web, se procedió a validarlas en w3.</w:t>
                        </w:r>
                      </w:p>
                      <w:p w14:paraId="3E051258" w14:textId="639D8D83" w:rsidR="0034574F" w:rsidRDefault="0034574F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62A4404D" w14:textId="6834687B" w:rsidR="00C10D20" w:rsidRDefault="0034574F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 xml:space="preserve">Una vez hecha la puesta en común, se invirtió el poco tiempo restante en investigar Lombok, filtros en el código, asignar colaboradores en tareas en Jira y </w:t>
                        </w:r>
                        <w:r w:rsidR="009A469C">
                          <w:rPr>
                            <w:noProof/>
                            <w:color w:val="auto"/>
                          </w:rPr>
                          <w:t xml:space="preserve">la paginación, de cara a aplicarlo en futuros Sprint. </w:t>
                        </w:r>
                      </w:p>
                      <w:p w14:paraId="0BCFE79F" w14:textId="77777777" w:rsidR="009A469C" w:rsidRDefault="009A469C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1012A88A" w14:textId="6C3BE1F7" w:rsidR="009A469C" w:rsidRDefault="009A469C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  <w:r>
                          <w:rPr>
                            <w:noProof/>
                            <w:color w:val="auto"/>
                          </w:rPr>
                          <w:t>Por otro lado, cada componente del equipo hizo una breve presentación del trabajo realizado, para compartir su conocimiento</w:t>
                        </w:r>
                        <w:r w:rsidR="00392C33">
                          <w:rPr>
                            <w:noProof/>
                            <w:color w:val="auto"/>
                          </w:rPr>
                          <w:t xml:space="preserve"> y sumar hacia un grupo de trabajo lo más transversal posible</w:t>
                        </w:r>
                        <w:r>
                          <w:rPr>
                            <w:noProof/>
                            <w:color w:val="auto"/>
                          </w:rPr>
                          <w:t>.</w:t>
                        </w:r>
                      </w:p>
                      <w:p w14:paraId="2A7A5343" w14:textId="77777777" w:rsidR="00334FCA" w:rsidRDefault="00334FCA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6EA89437" w14:textId="77777777" w:rsidR="00334FCA" w:rsidRDefault="00334FCA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5CBF3579" w14:textId="77777777" w:rsidR="00334FCA" w:rsidRDefault="00334FCA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16EA4488" w14:textId="77777777" w:rsidR="00334FCA" w:rsidRDefault="00334FCA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  <w:p w14:paraId="64E3B0C2" w14:textId="2E734351" w:rsidR="00334FCA" w:rsidRPr="00B81AF1" w:rsidRDefault="00334FCA" w:rsidP="00C60A18">
                        <w:pPr>
                          <w:pStyle w:val="Contenido"/>
                          <w:jc w:val="both"/>
                          <w:rPr>
                            <w:noProof/>
                            <w:color w:val="auto"/>
                          </w:rPr>
                        </w:pPr>
                      </w:p>
                    </w:tc>
                  </w:tr>
                </w:tbl>
                <w:p w14:paraId="62F95A72" w14:textId="77777777" w:rsidR="00C10D20" w:rsidRPr="00B81AF1" w:rsidRDefault="00C10D20" w:rsidP="00B75A0C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</w:tc>
            </w:tr>
            <w:tr w:rsidR="00C10D20" w14:paraId="63961D83" w14:textId="77777777" w:rsidTr="00C15C2B">
              <w:trPr>
                <w:trHeight w:val="5931"/>
              </w:trPr>
              <w:tc>
                <w:tcPr>
                  <w:tcW w:w="10170" w:type="dxa"/>
                </w:tcPr>
                <w:p w14:paraId="2B9058BE" w14:textId="74C43DC1" w:rsidR="00F03917" w:rsidRDefault="00F03917" w:rsidP="00F03917">
                  <w:pPr>
                    <w:pStyle w:val="Ttulo1"/>
                    <w:rPr>
                      <w:noProof/>
                    </w:rPr>
                  </w:pPr>
                  <w:r>
                    <w:rPr>
                      <w:noProof/>
                      <w:lang w:bidi="es-ES"/>
                    </w:rPr>
                    <w:lastRenderedPageBreak/>
                    <w:t>Conclusiones:</w:t>
                  </w:r>
                </w:p>
                <w:p w14:paraId="5C9E0A45" w14:textId="155FCD60" w:rsidR="00C10D20" w:rsidRPr="00F03917" w:rsidRDefault="00C10D20" w:rsidP="00C10D20">
                  <w:pPr>
                    <w:pStyle w:val="Textodestacado"/>
                    <w:rPr>
                      <w:iCs/>
                      <w:noProof/>
                      <w:sz w:val="36"/>
                    </w:rPr>
                  </w:pPr>
                </w:p>
                <w:p w14:paraId="07FD44B8" w14:textId="77777777" w:rsidR="002776B4" w:rsidRDefault="00B224E2" w:rsidP="002776B4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 xml:space="preserve">Tras un primer trabajo en </w:t>
                  </w:r>
                  <w:r w:rsidR="002776B4">
                    <w:rPr>
                      <w:noProof/>
                      <w:color w:val="auto"/>
                    </w:rPr>
                    <w:t>grupo</w:t>
                  </w:r>
                  <w:r>
                    <w:rPr>
                      <w:noProof/>
                      <w:color w:val="auto"/>
                    </w:rPr>
                    <w:t xml:space="preserve"> positivo, el equipo empleo la experiencia del anterior y el conocimiento de la personalidad y técnica de cada integrante en mejorar tanto la distribución de las tareas como la metodología.</w:t>
                  </w:r>
                  <w:r w:rsidR="00F03917">
                    <w:rPr>
                      <w:noProof/>
                      <w:color w:val="auto"/>
                    </w:rPr>
                    <w:t xml:space="preserve"> </w:t>
                  </w:r>
                </w:p>
                <w:p w14:paraId="72B0D07D" w14:textId="77777777" w:rsidR="002776B4" w:rsidRDefault="002776B4" w:rsidP="002776B4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</w:p>
                <w:p w14:paraId="0F40F64D" w14:textId="1A420B1B" w:rsidR="00CD2C4F" w:rsidRDefault="002776B4" w:rsidP="002776B4">
                  <w:pPr>
                    <w:pStyle w:val="Contenido"/>
                    <w:jc w:val="both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H</w:t>
                  </w:r>
                  <w:r w:rsidR="00F03917">
                    <w:rPr>
                      <w:noProof/>
                      <w:color w:val="auto"/>
                    </w:rPr>
                    <w:t>ubo una buena coordinación y comunicación entre todas las integrantes</w:t>
                  </w:r>
                  <w:r>
                    <w:rPr>
                      <w:noProof/>
                      <w:color w:val="auto"/>
                    </w:rPr>
                    <w:t xml:space="preserve"> y s</w:t>
                  </w:r>
                  <w:r w:rsidR="00CD2C4F">
                    <w:rPr>
                      <w:noProof/>
                      <w:color w:val="auto"/>
                    </w:rPr>
                    <w:t xml:space="preserve">e mantuvieron formaciones grupales en la que las personas con más conocimiento lo compartieron con el resto del equipo y se fomentó la unidad y la colaboración. </w:t>
                  </w:r>
                </w:p>
                <w:p w14:paraId="35FCEF28" w14:textId="77777777" w:rsidR="00C10D20" w:rsidRPr="002776B4" w:rsidRDefault="00C10D20" w:rsidP="00C10D20">
                  <w:pPr>
                    <w:pStyle w:val="Contenido"/>
                    <w:rPr>
                      <w:noProof/>
                      <w:u w:val="single"/>
                    </w:rPr>
                  </w:pPr>
                </w:p>
                <w:p w14:paraId="436F8F33" w14:textId="77777777" w:rsidR="00C10D20" w:rsidRDefault="00C10D20" w:rsidP="00C10D20">
                  <w:pPr>
                    <w:pStyle w:val="Contenido"/>
                    <w:rPr>
                      <w:noProof/>
                    </w:rPr>
                  </w:pPr>
                </w:p>
                <w:p w14:paraId="29D55DD0" w14:textId="77777777" w:rsidR="00C10D20" w:rsidRDefault="00C10D20" w:rsidP="00C10D20">
                  <w:pPr>
                    <w:pStyle w:val="Contenido"/>
                    <w:rPr>
                      <w:noProof/>
                    </w:rPr>
                  </w:pPr>
                </w:p>
                <w:p w14:paraId="797CB692" w14:textId="77777777" w:rsidR="00C10D20" w:rsidRDefault="00C10D20" w:rsidP="00C10D20">
                  <w:pPr>
                    <w:pStyle w:val="Contenido"/>
                    <w:rPr>
                      <w:i/>
                      <w:noProof/>
                      <w:sz w:val="36"/>
                    </w:rPr>
                  </w:pPr>
                </w:p>
                <w:p w14:paraId="40750037" w14:textId="77777777" w:rsidR="00C10D20" w:rsidRDefault="00C10D20" w:rsidP="00C10D20">
                  <w:pPr>
                    <w:pStyle w:val="Contenido"/>
                    <w:rPr>
                      <w:i/>
                      <w:noProof/>
                      <w:sz w:val="36"/>
                    </w:rPr>
                  </w:pPr>
                </w:p>
              </w:tc>
            </w:tr>
          </w:tbl>
          <w:p w14:paraId="184FBFF7" w14:textId="1973E952" w:rsidR="00C10D20" w:rsidRPr="00DF027C" w:rsidRDefault="00C10D20" w:rsidP="00C10D20">
            <w:pPr>
              <w:pStyle w:val="Textodestacado"/>
              <w:rPr>
                <w:noProof/>
              </w:rPr>
            </w:pPr>
          </w:p>
        </w:tc>
      </w:tr>
      <w:tr w:rsidR="00C10D20" w14:paraId="18718CE9" w14:textId="77777777" w:rsidTr="00C10D20">
        <w:trPr>
          <w:trHeight w:val="5931"/>
        </w:trPr>
        <w:tc>
          <w:tcPr>
            <w:tcW w:w="10210" w:type="dxa"/>
          </w:tcPr>
          <w:p w14:paraId="0756651C" w14:textId="77777777" w:rsidR="00C10D20" w:rsidRDefault="00C10D20" w:rsidP="00C10D20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573780CA" w14:textId="77777777" w:rsidR="00AB02A7" w:rsidRDefault="00AB02A7" w:rsidP="00DF027C">
      <w:pPr>
        <w:rPr>
          <w:noProof/>
        </w:rPr>
      </w:pPr>
    </w:p>
    <w:p w14:paraId="07549D6D" w14:textId="658FC2F8" w:rsidR="0087605E" w:rsidRDefault="0087605E" w:rsidP="00AB02A7">
      <w:pPr>
        <w:spacing w:after="200"/>
        <w:rPr>
          <w:noProof/>
        </w:rPr>
      </w:pPr>
    </w:p>
    <w:p w14:paraId="57378A98" w14:textId="12035B8A" w:rsidR="00082482" w:rsidRDefault="00082482" w:rsidP="00AB02A7">
      <w:pPr>
        <w:spacing w:after="200"/>
        <w:rPr>
          <w:noProof/>
        </w:rPr>
      </w:pPr>
    </w:p>
    <w:p w14:paraId="25DB752E" w14:textId="6F2B3A74" w:rsidR="00082482" w:rsidRDefault="00082482" w:rsidP="00AB02A7">
      <w:pPr>
        <w:spacing w:after="200"/>
        <w:rPr>
          <w:noProof/>
        </w:rPr>
      </w:pPr>
    </w:p>
    <w:p w14:paraId="686E5EB0" w14:textId="6D336B2A" w:rsidR="00082482" w:rsidRDefault="00082482" w:rsidP="00AB02A7">
      <w:pPr>
        <w:spacing w:after="200"/>
        <w:rPr>
          <w:noProof/>
        </w:rPr>
      </w:pPr>
    </w:p>
    <w:p w14:paraId="68A3134E" w14:textId="53288AA6" w:rsidR="00082482" w:rsidRDefault="00082482" w:rsidP="00AB02A7">
      <w:pPr>
        <w:spacing w:after="200"/>
        <w:rPr>
          <w:noProof/>
        </w:rPr>
      </w:pPr>
    </w:p>
    <w:p w14:paraId="555BF10C" w14:textId="433B4508" w:rsidR="00082482" w:rsidRDefault="00082482" w:rsidP="00AB02A7">
      <w:pPr>
        <w:spacing w:after="200"/>
        <w:rPr>
          <w:noProof/>
        </w:rPr>
      </w:pPr>
    </w:p>
    <w:p w14:paraId="53D41E6B" w14:textId="0B9FD8E6" w:rsidR="00082482" w:rsidRDefault="00082482" w:rsidP="00AB02A7">
      <w:pPr>
        <w:spacing w:after="200"/>
        <w:rPr>
          <w:noProof/>
        </w:rPr>
      </w:pPr>
    </w:p>
    <w:p w14:paraId="0E50A3DC" w14:textId="46AADA28" w:rsidR="00082482" w:rsidRDefault="00082482" w:rsidP="00AB02A7">
      <w:pPr>
        <w:spacing w:after="200"/>
        <w:rPr>
          <w:noProof/>
        </w:rPr>
      </w:pPr>
    </w:p>
    <w:p w14:paraId="238002F4" w14:textId="00FE1CFE" w:rsidR="00082482" w:rsidRDefault="00082482" w:rsidP="00AB02A7">
      <w:pPr>
        <w:spacing w:after="200"/>
        <w:rPr>
          <w:noProof/>
        </w:rPr>
      </w:pPr>
    </w:p>
    <w:p w14:paraId="2FAAE14A" w14:textId="4991A362" w:rsidR="00082482" w:rsidRDefault="00082482" w:rsidP="00AB02A7">
      <w:pPr>
        <w:spacing w:after="200"/>
        <w:rPr>
          <w:noProof/>
        </w:rPr>
      </w:pPr>
    </w:p>
    <w:p w14:paraId="7335C139" w14:textId="7042AF53" w:rsidR="00082482" w:rsidRDefault="00082482" w:rsidP="00AB02A7">
      <w:pPr>
        <w:spacing w:after="200"/>
        <w:rPr>
          <w:noProof/>
        </w:rPr>
      </w:pPr>
    </w:p>
    <w:p w14:paraId="494CFAAA" w14:textId="77777777" w:rsidR="00082482" w:rsidRPr="00D70D02" w:rsidRDefault="00082482" w:rsidP="00AB02A7">
      <w:pPr>
        <w:spacing w:after="200"/>
        <w:rPr>
          <w:noProof/>
        </w:rPr>
      </w:pPr>
    </w:p>
    <w:sectPr w:rsidR="00082482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2CEB1" w14:textId="77777777" w:rsidR="00B45CF0" w:rsidRDefault="00B45CF0">
      <w:r>
        <w:separator/>
      </w:r>
    </w:p>
    <w:p w14:paraId="0A4049D9" w14:textId="77777777" w:rsidR="00B45CF0" w:rsidRDefault="00B45CF0"/>
  </w:endnote>
  <w:endnote w:type="continuationSeparator" w:id="0">
    <w:p w14:paraId="2D6A6C63" w14:textId="77777777" w:rsidR="00B45CF0" w:rsidRDefault="00B45CF0">
      <w:r>
        <w:continuationSeparator/>
      </w:r>
    </w:p>
    <w:p w14:paraId="66CCCFA1" w14:textId="77777777" w:rsidR="00B45CF0" w:rsidRDefault="00B45C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281C6195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3D85FC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FB7B1" w14:textId="77777777" w:rsidR="00B45CF0" w:rsidRDefault="00B45CF0">
      <w:r>
        <w:separator/>
      </w:r>
    </w:p>
    <w:p w14:paraId="4966C93B" w14:textId="77777777" w:rsidR="00B45CF0" w:rsidRDefault="00B45CF0"/>
  </w:footnote>
  <w:footnote w:type="continuationSeparator" w:id="0">
    <w:p w14:paraId="277F5446" w14:textId="77777777" w:rsidR="00B45CF0" w:rsidRDefault="00B45CF0">
      <w:r>
        <w:continuationSeparator/>
      </w:r>
    </w:p>
    <w:p w14:paraId="5AD0C2D7" w14:textId="77777777" w:rsidR="00B45CF0" w:rsidRDefault="00B45C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D97987D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7FD5AF8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7BC1B65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776FE"/>
    <w:multiLevelType w:val="hybridMultilevel"/>
    <w:tmpl w:val="798457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0D40F6"/>
    <w:multiLevelType w:val="hybridMultilevel"/>
    <w:tmpl w:val="6332D9C0"/>
    <w:lvl w:ilvl="0" w:tplc="E52A2456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EC7"/>
    <w:rsid w:val="00005ABE"/>
    <w:rsid w:val="00012BFA"/>
    <w:rsid w:val="0002482E"/>
    <w:rsid w:val="00050324"/>
    <w:rsid w:val="00066360"/>
    <w:rsid w:val="000747A0"/>
    <w:rsid w:val="00082482"/>
    <w:rsid w:val="000A0150"/>
    <w:rsid w:val="000E0385"/>
    <w:rsid w:val="000E63C9"/>
    <w:rsid w:val="00130E9D"/>
    <w:rsid w:val="00150A6D"/>
    <w:rsid w:val="00185B35"/>
    <w:rsid w:val="001B0EC7"/>
    <w:rsid w:val="001C47BC"/>
    <w:rsid w:val="001E4040"/>
    <w:rsid w:val="001F2BC8"/>
    <w:rsid w:val="001F5F6B"/>
    <w:rsid w:val="002067C0"/>
    <w:rsid w:val="00210860"/>
    <w:rsid w:val="00214F57"/>
    <w:rsid w:val="00243EBC"/>
    <w:rsid w:val="00244838"/>
    <w:rsid w:val="00246A35"/>
    <w:rsid w:val="002776B4"/>
    <w:rsid w:val="0028189E"/>
    <w:rsid w:val="00284348"/>
    <w:rsid w:val="00287F78"/>
    <w:rsid w:val="002B7437"/>
    <w:rsid w:val="002C7FDB"/>
    <w:rsid w:val="002F51F5"/>
    <w:rsid w:val="002F605A"/>
    <w:rsid w:val="00312137"/>
    <w:rsid w:val="00323246"/>
    <w:rsid w:val="00330359"/>
    <w:rsid w:val="00334FCA"/>
    <w:rsid w:val="0033762F"/>
    <w:rsid w:val="0034574F"/>
    <w:rsid w:val="00360494"/>
    <w:rsid w:val="00360D3E"/>
    <w:rsid w:val="00366C7E"/>
    <w:rsid w:val="00384EA3"/>
    <w:rsid w:val="00392C33"/>
    <w:rsid w:val="003A39A1"/>
    <w:rsid w:val="003A73B9"/>
    <w:rsid w:val="003C2191"/>
    <w:rsid w:val="003D3863"/>
    <w:rsid w:val="003F02C2"/>
    <w:rsid w:val="004110DE"/>
    <w:rsid w:val="00412A66"/>
    <w:rsid w:val="00433998"/>
    <w:rsid w:val="0044085A"/>
    <w:rsid w:val="00462A03"/>
    <w:rsid w:val="00465D72"/>
    <w:rsid w:val="00486654"/>
    <w:rsid w:val="004B21A5"/>
    <w:rsid w:val="004E5FEE"/>
    <w:rsid w:val="0050224D"/>
    <w:rsid w:val="005037F0"/>
    <w:rsid w:val="00515A4B"/>
    <w:rsid w:val="00516A86"/>
    <w:rsid w:val="005275F6"/>
    <w:rsid w:val="0053553A"/>
    <w:rsid w:val="005622CD"/>
    <w:rsid w:val="00572102"/>
    <w:rsid w:val="005A30E0"/>
    <w:rsid w:val="005B5950"/>
    <w:rsid w:val="005F1BB0"/>
    <w:rsid w:val="005F460D"/>
    <w:rsid w:val="006300F2"/>
    <w:rsid w:val="00656C4D"/>
    <w:rsid w:val="00695AA9"/>
    <w:rsid w:val="006D7720"/>
    <w:rsid w:val="006E5716"/>
    <w:rsid w:val="007302B3"/>
    <w:rsid w:val="00730733"/>
    <w:rsid w:val="007309A6"/>
    <w:rsid w:val="00730E3A"/>
    <w:rsid w:val="00736AAF"/>
    <w:rsid w:val="00746B17"/>
    <w:rsid w:val="007650E4"/>
    <w:rsid w:val="00765B2A"/>
    <w:rsid w:val="00766372"/>
    <w:rsid w:val="00783A34"/>
    <w:rsid w:val="00792DF1"/>
    <w:rsid w:val="007A7CDE"/>
    <w:rsid w:val="007B3313"/>
    <w:rsid w:val="007C6B52"/>
    <w:rsid w:val="007D16C5"/>
    <w:rsid w:val="00862FE4"/>
    <w:rsid w:val="0086389A"/>
    <w:rsid w:val="0087605E"/>
    <w:rsid w:val="00883D45"/>
    <w:rsid w:val="00890D96"/>
    <w:rsid w:val="008941AE"/>
    <w:rsid w:val="008B1FEE"/>
    <w:rsid w:val="008C1EA6"/>
    <w:rsid w:val="00903C32"/>
    <w:rsid w:val="00916B16"/>
    <w:rsid w:val="009173B9"/>
    <w:rsid w:val="00924E88"/>
    <w:rsid w:val="009270C3"/>
    <w:rsid w:val="0093335D"/>
    <w:rsid w:val="009334E2"/>
    <w:rsid w:val="0093613E"/>
    <w:rsid w:val="00943026"/>
    <w:rsid w:val="009632E5"/>
    <w:rsid w:val="00966B81"/>
    <w:rsid w:val="00977F79"/>
    <w:rsid w:val="00993633"/>
    <w:rsid w:val="009A469C"/>
    <w:rsid w:val="009C7720"/>
    <w:rsid w:val="00A23AFA"/>
    <w:rsid w:val="00A27D0B"/>
    <w:rsid w:val="00A31B3E"/>
    <w:rsid w:val="00A375BB"/>
    <w:rsid w:val="00A514B9"/>
    <w:rsid w:val="00A532F3"/>
    <w:rsid w:val="00A67329"/>
    <w:rsid w:val="00A674EB"/>
    <w:rsid w:val="00A72B97"/>
    <w:rsid w:val="00A8489E"/>
    <w:rsid w:val="00A876D1"/>
    <w:rsid w:val="00A91340"/>
    <w:rsid w:val="00A9308D"/>
    <w:rsid w:val="00AB02A7"/>
    <w:rsid w:val="00AC29F3"/>
    <w:rsid w:val="00B224E2"/>
    <w:rsid w:val="00B231E5"/>
    <w:rsid w:val="00B45CF0"/>
    <w:rsid w:val="00B51E0A"/>
    <w:rsid w:val="00B75A0C"/>
    <w:rsid w:val="00B81AF1"/>
    <w:rsid w:val="00BE7B09"/>
    <w:rsid w:val="00BF354A"/>
    <w:rsid w:val="00C02B87"/>
    <w:rsid w:val="00C10D20"/>
    <w:rsid w:val="00C33536"/>
    <w:rsid w:val="00C35747"/>
    <w:rsid w:val="00C4086D"/>
    <w:rsid w:val="00C60A18"/>
    <w:rsid w:val="00CA1896"/>
    <w:rsid w:val="00CA762B"/>
    <w:rsid w:val="00CB5B28"/>
    <w:rsid w:val="00CD2C4F"/>
    <w:rsid w:val="00CF5371"/>
    <w:rsid w:val="00D0323A"/>
    <w:rsid w:val="00D0559F"/>
    <w:rsid w:val="00D064B5"/>
    <w:rsid w:val="00D077E9"/>
    <w:rsid w:val="00D13A86"/>
    <w:rsid w:val="00D42CB7"/>
    <w:rsid w:val="00D5413D"/>
    <w:rsid w:val="00D570A9"/>
    <w:rsid w:val="00D70D02"/>
    <w:rsid w:val="00D770C7"/>
    <w:rsid w:val="00D86783"/>
    <w:rsid w:val="00D86945"/>
    <w:rsid w:val="00D90290"/>
    <w:rsid w:val="00D92C5B"/>
    <w:rsid w:val="00D95BD0"/>
    <w:rsid w:val="00DA0462"/>
    <w:rsid w:val="00DC706A"/>
    <w:rsid w:val="00DD152F"/>
    <w:rsid w:val="00DE213F"/>
    <w:rsid w:val="00DF027C"/>
    <w:rsid w:val="00E00A32"/>
    <w:rsid w:val="00E22ACD"/>
    <w:rsid w:val="00E620B0"/>
    <w:rsid w:val="00E774D6"/>
    <w:rsid w:val="00E81B40"/>
    <w:rsid w:val="00EA6883"/>
    <w:rsid w:val="00EF555B"/>
    <w:rsid w:val="00F027BB"/>
    <w:rsid w:val="00F03917"/>
    <w:rsid w:val="00F11DCF"/>
    <w:rsid w:val="00F162EA"/>
    <w:rsid w:val="00F263AD"/>
    <w:rsid w:val="00F33B71"/>
    <w:rsid w:val="00F408DD"/>
    <w:rsid w:val="00F52D27"/>
    <w:rsid w:val="00F62B7B"/>
    <w:rsid w:val="00F83527"/>
    <w:rsid w:val="00FD583F"/>
    <w:rsid w:val="00FD7488"/>
    <w:rsid w:val="00FF16B4"/>
    <w:rsid w:val="00FF677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A43388"/>
  <w15:docId w15:val="{BAFD8492-5A99-4284-BE3F-15F24E3A4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2C7F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">
    <w:name w:val="Título 3 Car"/>
    <w:basedOn w:val="Fuentedeprrafopredeter"/>
    <w:link w:val="Ttulo3"/>
    <w:uiPriority w:val="5"/>
    <w:rsid w:val="002C7FDB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Hipervnculo">
    <w:name w:val="Hyperlink"/>
    <w:basedOn w:val="Fuentedeprrafopredeter"/>
    <w:uiPriority w:val="99"/>
    <w:semiHidden/>
    <w:unhideWhenUsed/>
    <w:rsid w:val="002C7FD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A762B"/>
    <w:rPr>
      <w:color w:val="3592CF" w:themeColor="followedHyperlink"/>
      <w:u w:val="single"/>
    </w:rPr>
  </w:style>
  <w:style w:type="character" w:customStyle="1" w:styleId="c-timestamplabel">
    <w:name w:val="c-timestamp__label"/>
    <w:basedOn w:val="Fuentedeprrafopredeter"/>
    <w:rsid w:val="00066360"/>
  </w:style>
  <w:style w:type="paragraph" w:styleId="Prrafodelista">
    <w:name w:val="List Paragraph"/>
    <w:basedOn w:val="Normal"/>
    <w:uiPriority w:val="34"/>
    <w:semiHidden/>
    <w:unhideWhenUsed/>
    <w:qFormat/>
    <w:rsid w:val="00D86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12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7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7345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39218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168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9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51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8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95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9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42026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01035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759938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58099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5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47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9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06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020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7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027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07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349052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26277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505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36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043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503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7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8866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53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42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99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07326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2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552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96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9425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056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ucaticgrupo02.atlassian.net/browse/P02-3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lucaticgrupo02.atlassian.net/browse/P02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aticgrupo02.atlassian.net/browse/P02-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ucaticgrupo02.atlassian.net/browse/P02-5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lucaticgrupo02.atlassian.net/browse/P02-1" TargetMode="Externa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oberdam\AppData\Local\Microsoft\Office\16.0\DTS\es-ES%7b809A1299-47FD-4ECC-8859-BCE0B9ABCFA4%7d\%7b62B9EF61-C24C-4901-99C7-8B48049660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CEBCA7AB8747AC96ED528B0984CA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108C9-F6DD-428B-AC1E-9554CC338B9C}"/>
      </w:docPartPr>
      <w:docPartBody>
        <w:p w:rsidR="00015224" w:rsidRDefault="00755C79">
          <w:pPr>
            <w:pStyle w:val="F3CEBCA7AB8747AC96ED528B0984CA34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15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04BBF8C394794719AC899E946019C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440295-6287-4B47-B482-AF2AB3F16F06}"/>
      </w:docPartPr>
      <w:docPartBody>
        <w:p w:rsidR="00015224" w:rsidRDefault="00755C79">
          <w:pPr>
            <w:pStyle w:val="04BBF8C394794719AC899E946019CC77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F03632F2D8E41C29FDC614FBA7AC5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BDEF52-6929-41F3-97E8-65D56201700F}"/>
      </w:docPartPr>
      <w:docPartBody>
        <w:p w:rsidR="00015224" w:rsidRDefault="00755C79">
          <w:pPr>
            <w:pStyle w:val="D91EEE154DCD46AB842A974B18BAC7CF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1EEE154DCD46AB842A974B18BAC7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5C3E3D-511E-405E-A874-137695ECD96B}"/>
      </w:docPartPr>
      <w:docPartBody>
        <w:p w:rsidR="00017159" w:rsidRDefault="00CB783A" w:rsidP="00CB783A">
          <w:pPr>
            <w:pStyle w:val="D63E4920874A4B67AFF3838DD2076E3C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63E4920874A4B67AFF3838DD2076E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516B0-06DE-4F4C-8082-DDBDF493350E}"/>
      </w:docPartPr>
      <w:docPartBody>
        <w:p w:rsidR="00017159" w:rsidRDefault="00CB783A" w:rsidP="00CB783A"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CF9"/>
    <w:rsid w:val="00015224"/>
    <w:rsid w:val="00017159"/>
    <w:rsid w:val="000B0CF9"/>
    <w:rsid w:val="00161B1A"/>
    <w:rsid w:val="001C65B2"/>
    <w:rsid w:val="004430A4"/>
    <w:rsid w:val="00755C79"/>
    <w:rsid w:val="00934BC7"/>
    <w:rsid w:val="00A052A3"/>
    <w:rsid w:val="00CA4F71"/>
    <w:rsid w:val="00CB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0B0CF9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0B0CF9"/>
    <w:rPr>
      <w:caps/>
      <w:color w:val="44546A" w:themeColor="text2"/>
      <w:spacing w:val="20"/>
      <w:sz w:val="32"/>
      <w:lang w:eastAsia="en-US"/>
    </w:rPr>
  </w:style>
  <w:style w:type="paragraph" w:customStyle="1" w:styleId="F3CEBCA7AB8747AC96ED528B0984CA34">
    <w:name w:val="F3CEBCA7AB8747AC96ED528B0984CA34"/>
  </w:style>
  <w:style w:type="paragraph" w:customStyle="1" w:styleId="04BBF8C394794719AC899E946019CC77">
    <w:name w:val="04BBF8C394794719AC899E946019CC77"/>
  </w:style>
  <w:style w:type="paragraph" w:customStyle="1" w:styleId="D91EEE154DCD46AB842A974B18BAC7CF">
    <w:name w:val="D91EEE154DCD46AB842A974B18BAC7CF"/>
    <w:rsid w:val="00CB783A"/>
  </w:style>
  <w:style w:type="paragraph" w:customStyle="1" w:styleId="D63E4920874A4B67AFF3838DD2076E3C">
    <w:name w:val="D63E4920874A4B67AFF3838DD2076E3C"/>
    <w:rsid w:val="00CB7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1ED7E-A09E-4860-BEDB-BD0FF97B2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{62B9EF61-C24C-4901-99C7-8B4804966076}tf16392850_win32.dotx</Template>
  <TotalTime>1924</TotalTime>
  <Pages>9</Pages>
  <Words>740</Words>
  <Characters>4071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Rodrigooberdam</dc:creator>
  <cp:keywords/>
  <cp:lastModifiedBy>Maria Castro</cp:lastModifiedBy>
  <cp:revision>34</cp:revision>
  <cp:lastPrinted>2006-08-01T17:47:00Z</cp:lastPrinted>
  <dcterms:created xsi:type="dcterms:W3CDTF">2021-06-15T21:14:00Z</dcterms:created>
  <dcterms:modified xsi:type="dcterms:W3CDTF">2021-06-25T10:38:00Z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